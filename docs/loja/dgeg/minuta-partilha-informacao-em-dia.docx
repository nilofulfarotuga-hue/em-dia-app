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BB8A" w14:textId="2B23E115" w:rsidR="00F92417" w:rsidRDefault="00F92417">
      <w:pPr>
        <w:rPr>
          <w:rFonts w:ascii="Calibri" w:hAnsi="Calibri"/>
          <w:szCs w:val="22"/>
        </w:rPr>
      </w:pPr>
    </w:p>
    <w:p w14:paraId="1A23F9A6" w14:textId="77777777" w:rsidR="00177A12" w:rsidRPr="00FF14D0" w:rsidRDefault="00177A12" w:rsidP="00177A12">
      <w:pPr>
        <w:spacing w:line="360" w:lineRule="auto"/>
        <w:jc w:val="center"/>
        <w:rPr>
          <w:sz w:val="36"/>
          <w:szCs w:val="36"/>
        </w:rPr>
      </w:pPr>
      <w:r w:rsidRPr="00FF14D0">
        <w:rPr>
          <w:sz w:val="36"/>
          <w:szCs w:val="36"/>
        </w:rPr>
        <w:t>Partilha de Informação Relativa ao</w:t>
      </w:r>
      <w:r>
        <w:rPr>
          <w:sz w:val="36"/>
          <w:szCs w:val="36"/>
        </w:rPr>
        <w:t>s</w:t>
      </w:r>
      <w:r w:rsidRPr="00FF14D0">
        <w:rPr>
          <w:sz w:val="36"/>
          <w:szCs w:val="36"/>
        </w:rPr>
        <w:t xml:space="preserve"> Preço</w:t>
      </w:r>
      <w:r>
        <w:rPr>
          <w:sz w:val="36"/>
          <w:szCs w:val="36"/>
        </w:rPr>
        <w:t>s</w:t>
      </w:r>
      <w:r w:rsidRPr="00FF14D0">
        <w:rPr>
          <w:sz w:val="36"/>
          <w:szCs w:val="36"/>
        </w:rPr>
        <w:t xml:space="preserve"> dos Combustíveis</w:t>
      </w:r>
    </w:p>
    <w:p w14:paraId="712D1BCF" w14:textId="77777777" w:rsidR="00177A12" w:rsidRPr="00FF14D0" w:rsidRDefault="00177A12" w:rsidP="00177A12">
      <w:pPr>
        <w:pStyle w:val="Ttulo"/>
        <w:spacing w:line="360" w:lineRule="auto"/>
        <w:rPr>
          <w:rFonts w:ascii="Times New Roman" w:hAnsi="Times New Roman"/>
          <w:sz w:val="24"/>
        </w:rPr>
      </w:pPr>
    </w:p>
    <w:p w14:paraId="6A90D17A" w14:textId="77777777" w:rsidR="00177A12" w:rsidRPr="00FF14D0" w:rsidRDefault="00177A12" w:rsidP="00177A12">
      <w:pPr>
        <w:spacing w:line="360" w:lineRule="auto"/>
        <w:jc w:val="center"/>
      </w:pPr>
    </w:p>
    <w:p w14:paraId="50C12A22" w14:textId="77777777" w:rsidR="00177A12" w:rsidRPr="00FF14D0" w:rsidRDefault="00177A12" w:rsidP="00177A12">
      <w:pPr>
        <w:spacing w:line="360" w:lineRule="auto"/>
        <w:jc w:val="center"/>
      </w:pPr>
    </w:p>
    <w:p w14:paraId="1D7A3B03" w14:textId="77777777" w:rsidR="00177A12" w:rsidRPr="00FF14D0" w:rsidRDefault="00177A12" w:rsidP="00177A12">
      <w:pPr>
        <w:spacing w:line="360" w:lineRule="auto"/>
        <w:jc w:val="center"/>
      </w:pPr>
    </w:p>
    <w:p w14:paraId="7536A1B3" w14:textId="77777777" w:rsidR="00177A12" w:rsidRPr="00FF14D0" w:rsidRDefault="00177A12" w:rsidP="00177A12">
      <w:pPr>
        <w:spacing w:line="360" w:lineRule="auto"/>
        <w:jc w:val="center"/>
        <w:rPr>
          <w:sz w:val="28"/>
          <w:szCs w:val="28"/>
        </w:rPr>
      </w:pPr>
      <w:r w:rsidRPr="00FF14D0">
        <w:rPr>
          <w:sz w:val="28"/>
          <w:szCs w:val="28"/>
        </w:rPr>
        <w:t>Entre</w:t>
      </w:r>
    </w:p>
    <w:p w14:paraId="4BE65865" w14:textId="77777777" w:rsidR="00177A12" w:rsidRPr="00FF14D0" w:rsidRDefault="00177A12" w:rsidP="00177A12">
      <w:pPr>
        <w:spacing w:line="360" w:lineRule="auto"/>
        <w:jc w:val="center"/>
      </w:pPr>
    </w:p>
    <w:p w14:paraId="5EDA0B02" w14:textId="77777777" w:rsidR="00177A12" w:rsidRPr="00FF14D0" w:rsidRDefault="00177A12" w:rsidP="00177A12">
      <w:pPr>
        <w:spacing w:line="360" w:lineRule="auto"/>
        <w:jc w:val="center"/>
        <w:rPr>
          <w:sz w:val="36"/>
          <w:szCs w:val="36"/>
        </w:rPr>
      </w:pPr>
      <w:r w:rsidRPr="00FF14D0">
        <w:rPr>
          <w:sz w:val="36"/>
          <w:szCs w:val="36"/>
        </w:rPr>
        <w:t>DGEG – Direção</w:t>
      </w:r>
      <w:r>
        <w:rPr>
          <w:sz w:val="36"/>
          <w:szCs w:val="36"/>
        </w:rPr>
        <w:t>-</w:t>
      </w:r>
      <w:r w:rsidRPr="00FF14D0">
        <w:rPr>
          <w:sz w:val="36"/>
          <w:szCs w:val="36"/>
        </w:rPr>
        <w:t>Geral de Energia e Geologia</w:t>
      </w:r>
    </w:p>
    <w:p w14:paraId="6DE53047" w14:textId="77777777" w:rsidR="00177A12" w:rsidRPr="00FF14D0" w:rsidRDefault="00177A12" w:rsidP="00177A12">
      <w:pPr>
        <w:ind w:firstLine="720"/>
      </w:pPr>
    </w:p>
    <w:p w14:paraId="0C7A0ADC" w14:textId="77777777" w:rsidR="00177A12" w:rsidRPr="00FF14D0" w:rsidRDefault="00177A12" w:rsidP="00177A12">
      <w:pPr>
        <w:ind w:firstLine="720"/>
      </w:pPr>
    </w:p>
    <w:p w14:paraId="40FF3F29" w14:textId="77777777" w:rsidR="00177A12" w:rsidRPr="00FF14D0" w:rsidRDefault="00177A12" w:rsidP="00177A12">
      <w:pPr>
        <w:ind w:firstLine="720"/>
      </w:pPr>
    </w:p>
    <w:p w14:paraId="1B26EC4D" w14:textId="77777777" w:rsidR="00177A12" w:rsidRPr="00FF14D0" w:rsidRDefault="00177A12" w:rsidP="00177A12">
      <w:pPr>
        <w:ind w:firstLine="720"/>
      </w:pPr>
    </w:p>
    <w:p w14:paraId="3F4408BC" w14:textId="77777777" w:rsidR="00177A12" w:rsidRPr="00FF14D0" w:rsidRDefault="00177A12" w:rsidP="00177A12">
      <w:pPr>
        <w:ind w:firstLine="720"/>
      </w:pPr>
    </w:p>
    <w:p w14:paraId="300FE811" w14:textId="77777777" w:rsidR="00177A12" w:rsidRPr="00FF14D0" w:rsidRDefault="00177A12" w:rsidP="00177A12">
      <w:pPr>
        <w:spacing w:line="360" w:lineRule="auto"/>
        <w:jc w:val="center"/>
        <w:rPr>
          <w:sz w:val="28"/>
          <w:szCs w:val="28"/>
        </w:rPr>
      </w:pPr>
      <w:r w:rsidRPr="00FF14D0">
        <w:rPr>
          <w:sz w:val="28"/>
          <w:szCs w:val="28"/>
        </w:rPr>
        <w:t>E</w:t>
      </w:r>
    </w:p>
    <w:p w14:paraId="6D46B0DC" w14:textId="77777777" w:rsidR="00177A12" w:rsidRPr="00FF14D0" w:rsidRDefault="00177A12" w:rsidP="00177A12">
      <w:pPr>
        <w:spacing w:line="360" w:lineRule="auto"/>
        <w:jc w:val="center"/>
      </w:pPr>
    </w:p>
    <w:p w14:paraId="4BFBDC36" w14:textId="77777777" w:rsidR="00177A12" w:rsidRPr="00FF14D0" w:rsidRDefault="00177A12" w:rsidP="00177A12">
      <w:pPr>
        <w:pStyle w:val="Corpodetexto2"/>
        <w:spacing w:line="360" w:lineRule="auto"/>
        <w:rPr>
          <w:rFonts w:ascii="Times New Roman" w:hAnsi="Times New Roman"/>
          <w:sz w:val="36"/>
          <w:szCs w:val="36"/>
        </w:rPr>
      </w:pPr>
      <w:r w:rsidRPr="00FF14D0">
        <w:rPr>
          <w:rFonts w:ascii="Times New Roman" w:hAnsi="Times New Roman"/>
          <w:sz w:val="36"/>
          <w:szCs w:val="36"/>
        </w:rPr>
        <w:t xml:space="preserve">Danilo Fulfaro da Silva (Em Dia — assistente do trabalhador independente, app móvel)</w:t>
      </w:r>
    </w:p>
    <w:p w14:paraId="183BD9DD" w14:textId="77777777" w:rsidR="00177A12" w:rsidRPr="00FF14D0" w:rsidRDefault="00177A12" w:rsidP="00177A12">
      <w:pPr>
        <w:pStyle w:val="Corpodetexto2"/>
        <w:spacing w:line="360" w:lineRule="auto"/>
        <w:rPr>
          <w:rFonts w:ascii="Times New Roman" w:hAnsi="Times New Roman"/>
          <w:sz w:val="24"/>
        </w:rPr>
      </w:pPr>
    </w:p>
    <w:p w14:paraId="4B21A962" w14:textId="77777777" w:rsidR="00177A12" w:rsidRPr="00FF14D0" w:rsidRDefault="00177A12" w:rsidP="00177A12">
      <w:pPr>
        <w:pStyle w:val="Corpodetexto2"/>
        <w:spacing w:line="360" w:lineRule="auto"/>
        <w:rPr>
          <w:rFonts w:ascii="Times New Roman" w:hAnsi="Times New Roman"/>
          <w:sz w:val="24"/>
        </w:rPr>
      </w:pPr>
    </w:p>
    <w:p w14:paraId="656BF3FC" w14:textId="77777777" w:rsidR="00177A12" w:rsidRPr="00FF14D0" w:rsidRDefault="00177A12" w:rsidP="00177A12">
      <w:pPr>
        <w:spacing w:line="360" w:lineRule="auto"/>
      </w:pPr>
    </w:p>
    <w:p w14:paraId="797BED26" w14:textId="77777777" w:rsidR="00177A12" w:rsidRPr="00FF14D0" w:rsidRDefault="00177A12" w:rsidP="00177A12">
      <w:pPr>
        <w:spacing w:line="360" w:lineRule="auto"/>
      </w:pPr>
    </w:p>
    <w:p w14:paraId="2245CC82" w14:textId="77777777" w:rsidR="00177A12" w:rsidRPr="00FF14D0" w:rsidRDefault="00177A12" w:rsidP="00177A12">
      <w:pPr>
        <w:spacing w:line="360" w:lineRule="auto"/>
      </w:pPr>
    </w:p>
    <w:p w14:paraId="6AC35AE2" w14:textId="77777777" w:rsidR="00177A12" w:rsidRDefault="00177A12" w:rsidP="00177A12">
      <w:pPr>
        <w:spacing w:line="360" w:lineRule="auto"/>
      </w:pPr>
    </w:p>
    <w:p w14:paraId="63829120" w14:textId="77777777" w:rsidR="00177A12" w:rsidRDefault="00177A12" w:rsidP="00177A12">
      <w:pPr>
        <w:spacing w:line="360" w:lineRule="auto"/>
      </w:pPr>
    </w:p>
    <w:p w14:paraId="23067096" w14:textId="77777777" w:rsidR="00177A12" w:rsidRPr="00FF14D0" w:rsidRDefault="00177A12" w:rsidP="00177A12">
      <w:pPr>
        <w:spacing w:line="360" w:lineRule="auto"/>
      </w:pPr>
    </w:p>
    <w:p w14:paraId="4919FCEA" w14:textId="77777777" w:rsidR="00177A12" w:rsidRDefault="00177A12" w:rsidP="00177A12"/>
    <w:p w14:paraId="4A7B5651" w14:textId="77777777" w:rsidR="00177A12" w:rsidRDefault="00177A12" w:rsidP="00177A12"/>
    <w:p w14:paraId="5E8E7489" w14:textId="77777777" w:rsidR="00177A12" w:rsidRDefault="00177A12" w:rsidP="00177A12"/>
    <w:p w14:paraId="605B4104" w14:textId="77777777" w:rsidR="00177A12" w:rsidRDefault="00177A12" w:rsidP="00177A12"/>
    <w:p w14:paraId="74005B4B" w14:textId="77777777" w:rsidR="00177A12" w:rsidRDefault="00177A12" w:rsidP="00177A12"/>
    <w:p w14:paraId="4853EAD1" w14:textId="77777777" w:rsidR="00177A12" w:rsidRDefault="00177A12" w:rsidP="00177A12"/>
    <w:p w14:paraId="34408D88" w14:textId="77777777" w:rsidR="002C2E03" w:rsidRDefault="002C2E03" w:rsidP="00177A12"/>
    <w:p w14:paraId="475BFEEE" w14:textId="77777777" w:rsidR="002C2E03" w:rsidRDefault="002C2E03" w:rsidP="00177A12"/>
    <w:p w14:paraId="5DA3D9B5" w14:textId="77777777" w:rsidR="00177A12" w:rsidRDefault="00177A12" w:rsidP="00177A12"/>
    <w:p w14:paraId="4EB269C6" w14:textId="77777777" w:rsidR="00177A12" w:rsidRDefault="00177A12" w:rsidP="00177A12"/>
    <w:p w14:paraId="5E9DB52F" w14:textId="77777777" w:rsidR="00177A12" w:rsidRPr="005647A8" w:rsidRDefault="00177A12" w:rsidP="005647A8">
      <w:pPr>
        <w:spacing w:line="360" w:lineRule="auto"/>
        <w:rPr>
          <w:sz w:val="24"/>
          <w:szCs w:val="22"/>
        </w:rPr>
      </w:pPr>
      <w:r w:rsidRPr="005647A8">
        <w:rPr>
          <w:b/>
          <w:bCs/>
          <w:sz w:val="24"/>
          <w:szCs w:val="22"/>
        </w:rPr>
        <w:lastRenderedPageBreak/>
        <w:t>CONSIDERANDO QUE:</w:t>
      </w:r>
    </w:p>
    <w:p w14:paraId="633CC18F" w14:textId="77777777" w:rsidR="00177A12" w:rsidRPr="005647A8" w:rsidRDefault="00177A12" w:rsidP="005647A8">
      <w:pPr>
        <w:spacing w:line="360" w:lineRule="auto"/>
        <w:rPr>
          <w:sz w:val="24"/>
          <w:szCs w:val="22"/>
        </w:rPr>
      </w:pPr>
    </w:p>
    <w:p w14:paraId="2CDA83F6" w14:textId="77777777" w:rsidR="00177A12" w:rsidRPr="005647A8" w:rsidRDefault="00177A12" w:rsidP="005647A8">
      <w:pPr>
        <w:spacing w:line="360" w:lineRule="auto"/>
        <w:jc w:val="both"/>
        <w:rPr>
          <w:sz w:val="24"/>
          <w:szCs w:val="22"/>
        </w:rPr>
      </w:pPr>
      <w:r w:rsidRPr="005647A8">
        <w:rPr>
          <w:b/>
          <w:sz w:val="24"/>
          <w:szCs w:val="22"/>
        </w:rPr>
        <w:t>I)</w:t>
      </w:r>
      <w:r w:rsidRPr="005647A8">
        <w:rPr>
          <w:sz w:val="24"/>
          <w:szCs w:val="22"/>
        </w:rPr>
        <w:t xml:space="preserve"> O </w:t>
      </w:r>
      <w:smartTag w:uri="SmartTagTypeLegixLinks" w:element="LegixLinks">
        <w:smartTagPr>
          <w:attr w:name="NO_CONTEXT" w:val="DL 243/2008"/>
        </w:smartTagPr>
        <w:r w:rsidRPr="005647A8">
          <w:rPr>
            <w:sz w:val="24"/>
            <w:szCs w:val="22"/>
          </w:rPr>
          <w:t xml:space="preserve">Decreto-Lei n.º </w:t>
        </w:r>
        <w:r w:rsidRPr="005647A8">
          <w:rPr>
            <w:bCs/>
            <w:sz w:val="24"/>
            <w:szCs w:val="22"/>
          </w:rPr>
          <w:t>243/2008</w:t>
        </w:r>
      </w:smartTag>
      <w:r w:rsidRPr="005647A8">
        <w:rPr>
          <w:bCs/>
          <w:sz w:val="24"/>
          <w:szCs w:val="22"/>
        </w:rPr>
        <w:t>, de 18 de dezembro,</w:t>
      </w:r>
      <w:r w:rsidRPr="005647A8">
        <w:rPr>
          <w:b/>
          <w:bCs/>
          <w:sz w:val="24"/>
          <w:szCs w:val="22"/>
        </w:rPr>
        <w:t xml:space="preserve"> </w:t>
      </w:r>
      <w:r w:rsidRPr="005647A8">
        <w:rPr>
          <w:sz w:val="24"/>
          <w:szCs w:val="22"/>
        </w:rPr>
        <w:t>veio estabelecer a obrigação dos titulares de licença de exploração dos postos de abastecimento localizados no território continental de Portugal prestarem informação relativa aos dados caracterizadores dos seus postos de abastecimento para consumo público e cooperativo, de combustíveis para veículos rodoviários, através da página eletrónica da Direção-Geral de Energia e Geologia (DGEG), a fim de ser publicitada na mesma página;</w:t>
      </w:r>
    </w:p>
    <w:p w14:paraId="56053541" w14:textId="77777777" w:rsidR="00177A12" w:rsidRPr="005647A8" w:rsidRDefault="00177A12" w:rsidP="005647A8">
      <w:pPr>
        <w:spacing w:line="360" w:lineRule="auto"/>
        <w:jc w:val="both"/>
        <w:rPr>
          <w:sz w:val="24"/>
          <w:szCs w:val="22"/>
        </w:rPr>
      </w:pPr>
    </w:p>
    <w:p w14:paraId="20D8E3FE" w14:textId="77777777" w:rsidR="00177A12" w:rsidRPr="005647A8" w:rsidRDefault="00177A12" w:rsidP="005647A8">
      <w:pPr>
        <w:spacing w:line="360" w:lineRule="auto"/>
        <w:jc w:val="both"/>
        <w:rPr>
          <w:sz w:val="24"/>
          <w:szCs w:val="22"/>
        </w:rPr>
      </w:pPr>
      <w:r w:rsidRPr="005647A8">
        <w:rPr>
          <w:b/>
          <w:sz w:val="24"/>
          <w:szCs w:val="22"/>
        </w:rPr>
        <w:t>II)</w:t>
      </w:r>
      <w:r w:rsidRPr="005647A8">
        <w:rPr>
          <w:sz w:val="24"/>
          <w:szCs w:val="22"/>
        </w:rPr>
        <w:t xml:space="preserve"> A informação referida no número anterior é disponibilizada pela DGEG, num portal especificamente criado para o efeito, ficando disponível ao público relativamente a cada posto de abastecimento público, os seguintes dados: preços praticados dos combustíveis, localização, marca, horário de funcionamento e serviços disponíveis;</w:t>
      </w:r>
    </w:p>
    <w:p w14:paraId="3BAF57E6" w14:textId="77777777" w:rsidR="00177A12" w:rsidRPr="005647A8" w:rsidRDefault="00177A12" w:rsidP="005647A8">
      <w:pPr>
        <w:spacing w:line="360" w:lineRule="auto"/>
        <w:jc w:val="both"/>
        <w:rPr>
          <w:sz w:val="24"/>
          <w:szCs w:val="22"/>
        </w:rPr>
      </w:pPr>
    </w:p>
    <w:p w14:paraId="50CBD71D" w14:textId="77777777" w:rsidR="00177A12" w:rsidRPr="005647A8" w:rsidRDefault="00177A12" w:rsidP="005647A8">
      <w:pPr>
        <w:spacing w:line="360" w:lineRule="auto"/>
        <w:jc w:val="both"/>
        <w:rPr>
          <w:sz w:val="24"/>
          <w:szCs w:val="22"/>
        </w:rPr>
      </w:pPr>
      <w:r w:rsidRPr="005647A8">
        <w:rPr>
          <w:b/>
          <w:sz w:val="24"/>
          <w:szCs w:val="22"/>
        </w:rPr>
        <w:t>III)</w:t>
      </w:r>
      <w:r w:rsidRPr="005647A8">
        <w:rPr>
          <w:sz w:val="24"/>
          <w:szCs w:val="22"/>
        </w:rPr>
        <w:t xml:space="preserve"> Dando cumprimento a um dos objetivos do Programa de Simplificação Administrativa e Legislativa a opção pela publicitação desta informação visa permitir que o preço dos combustíveis possa constituir um fator de ponderação na opção do consumidor antes de entrar no posto de abastecimento e, simultaneamente, dinamizar a concorrência;</w:t>
      </w:r>
    </w:p>
    <w:p w14:paraId="37085518" w14:textId="77777777" w:rsidR="00177A12" w:rsidRPr="005647A8" w:rsidRDefault="00177A12" w:rsidP="005647A8">
      <w:pPr>
        <w:spacing w:line="360" w:lineRule="auto"/>
        <w:jc w:val="both"/>
        <w:rPr>
          <w:sz w:val="24"/>
          <w:szCs w:val="22"/>
        </w:rPr>
      </w:pPr>
    </w:p>
    <w:p w14:paraId="55B5403A" w14:textId="77777777" w:rsidR="00177A12" w:rsidRPr="005647A8" w:rsidRDefault="00177A12" w:rsidP="005647A8">
      <w:pPr>
        <w:spacing w:line="360" w:lineRule="auto"/>
        <w:jc w:val="both"/>
        <w:rPr>
          <w:sz w:val="24"/>
          <w:szCs w:val="22"/>
        </w:rPr>
      </w:pPr>
      <w:r w:rsidRPr="005647A8">
        <w:rPr>
          <w:b/>
          <w:sz w:val="24"/>
          <w:szCs w:val="22"/>
        </w:rPr>
        <w:t>IV)</w:t>
      </w:r>
      <w:r w:rsidRPr="005647A8">
        <w:rPr>
          <w:sz w:val="24"/>
          <w:szCs w:val="22"/>
        </w:rPr>
        <w:t xml:space="preserve"> A informação disponível ao público no portal dos preços dos combustíveis online, é considerada de relevante interesse e utilidade para o consumidor, pelo que, para otimizar os resultados previstos no Considerando anterior, revela-se importante desenvolver parcerias com diferentes entidades para promover e facilitar o acesso àquela informação por parte do maior número de pessoas;</w:t>
      </w:r>
    </w:p>
    <w:p w14:paraId="256DC7FD" w14:textId="77777777" w:rsidR="00177A12" w:rsidRPr="005647A8" w:rsidRDefault="00177A12" w:rsidP="005647A8">
      <w:pPr>
        <w:spacing w:line="360" w:lineRule="auto"/>
        <w:jc w:val="both"/>
        <w:rPr>
          <w:sz w:val="24"/>
          <w:szCs w:val="22"/>
        </w:rPr>
      </w:pPr>
    </w:p>
    <w:p w14:paraId="7F9E035B" w14:textId="77777777" w:rsidR="00177A12" w:rsidRPr="005647A8" w:rsidRDefault="00177A12" w:rsidP="005647A8">
      <w:pPr>
        <w:spacing w:line="360" w:lineRule="auto"/>
        <w:jc w:val="both"/>
        <w:rPr>
          <w:sz w:val="24"/>
          <w:szCs w:val="22"/>
        </w:rPr>
      </w:pPr>
      <w:r w:rsidRPr="005647A8">
        <w:rPr>
          <w:b/>
          <w:sz w:val="24"/>
          <w:szCs w:val="22"/>
        </w:rPr>
        <w:t xml:space="preserve">V) A pessoa singular Danilo Fulfaro da Silva, autor da aplicação móvel «Em Dia», tem interesse em disponibilizar gratuitamente aos Clientes, no âmbito dos serviços que presta através da sua aplicação móvel Em Dia (Android e web), a informação relativa aos preços dos combustíveis disponível no portal da DGEG, de forma gratuita e universal, sem qualquer condição de pagamento.</w:t>
      </w:r>
      <w:r w:rsidRPr="005647A8">
        <w:rPr>
          <w:sz w:val="24"/>
          <w:szCs w:val="22"/>
        </w:rPr>
        <w:t/>
      </w:r>
      <w:r w:rsidRPr="005647A8">
        <w:rPr>
          <w:b/>
          <w:bCs/>
          <w:iCs/>
          <w:sz w:val="24"/>
          <w:szCs w:val="22"/>
        </w:rPr>
        <w:t/>
      </w:r>
      <w:r w:rsidRPr="005647A8">
        <w:rPr>
          <w:iCs/>
          <w:sz w:val="24"/>
          <w:szCs w:val="22"/>
        </w:rPr>
        <w:t/>
      </w:r>
      <w:r w:rsidRPr="005647A8">
        <w:rPr>
          <w:b/>
          <w:bCs/>
          <w:iCs/>
          <w:sz w:val="24"/>
          <w:szCs w:val="22"/>
        </w:rPr>
        <w:t/>
      </w:r>
      <w:r w:rsidRPr="005647A8">
        <w:rPr>
          <w:bCs/>
          <w:iCs/>
          <w:sz w:val="24"/>
          <w:szCs w:val="22"/>
        </w:rPr>
        <w:t/>
      </w:r>
      <w:r w:rsidRPr="005647A8">
        <w:rPr>
          <w:b/>
          <w:bCs/>
          <w:iCs/>
          <w:sz w:val="24"/>
          <w:szCs w:val="22"/>
        </w:rPr>
        <w:t/>
      </w:r>
      <w:r w:rsidRPr="005647A8">
        <w:rPr>
          <w:bCs/>
          <w:iCs/>
          <w:sz w:val="24"/>
          <w:szCs w:val="22"/>
        </w:rPr>
        <w:t/>
      </w:r>
      <w:r w:rsidRPr="005647A8">
        <w:rPr>
          <w:b/>
          <w:bCs/>
          <w:iCs/>
          <w:sz w:val="24"/>
          <w:szCs w:val="22"/>
        </w:rPr>
        <w:t/>
      </w:r>
      <w:r w:rsidRPr="005647A8">
        <w:rPr>
          <w:bCs/>
          <w:iCs/>
          <w:sz w:val="24"/>
          <w:szCs w:val="22"/>
        </w:rPr>
        <w:t/>
      </w:r>
      <w:r w:rsidRPr="005647A8">
        <w:rPr>
          <w:sz w:val="24"/>
          <w:szCs w:val="22"/>
        </w:rPr>
        <w:t/>
      </w:r>
    </w:p>
    <w:p w14:paraId="6BF3C114" w14:textId="77777777" w:rsidR="00177A12" w:rsidRPr="005647A8" w:rsidRDefault="00177A12" w:rsidP="005647A8">
      <w:pPr>
        <w:spacing w:line="360" w:lineRule="auto"/>
        <w:jc w:val="both"/>
        <w:rPr>
          <w:rFonts w:cs="Arial"/>
          <w:sz w:val="24"/>
          <w:szCs w:val="22"/>
        </w:rPr>
      </w:pPr>
    </w:p>
    <w:p w14:paraId="36C4236A" w14:textId="77777777" w:rsidR="005647A8" w:rsidRDefault="005647A8" w:rsidP="005647A8">
      <w:pPr>
        <w:spacing w:line="360" w:lineRule="auto"/>
        <w:jc w:val="both"/>
        <w:rPr>
          <w:rFonts w:cs="Arial"/>
          <w:sz w:val="24"/>
          <w:szCs w:val="22"/>
        </w:rPr>
      </w:pPr>
    </w:p>
    <w:p w14:paraId="01430266" w14:textId="39E8E5C9" w:rsidR="00177A12" w:rsidRPr="005647A8" w:rsidRDefault="00177A12" w:rsidP="005647A8">
      <w:pPr>
        <w:spacing w:line="360" w:lineRule="auto"/>
        <w:jc w:val="both"/>
        <w:rPr>
          <w:rFonts w:cs="Arial"/>
          <w:sz w:val="24"/>
          <w:szCs w:val="22"/>
        </w:rPr>
      </w:pPr>
      <w:r w:rsidRPr="005647A8">
        <w:rPr>
          <w:rFonts w:cs="Arial"/>
          <w:sz w:val="24"/>
          <w:szCs w:val="22"/>
        </w:rPr>
        <w:lastRenderedPageBreak/>
        <w:t>É celebrada a presente partilha de informação relativa aos preços dos combustíveis entre:</w:t>
      </w:r>
    </w:p>
    <w:p w14:paraId="3381D7AE" w14:textId="77777777" w:rsidR="00EA00E4" w:rsidRPr="005647A8" w:rsidRDefault="00EA00E4" w:rsidP="005647A8">
      <w:pPr>
        <w:spacing w:before="240" w:after="240" w:line="360" w:lineRule="auto"/>
        <w:jc w:val="both"/>
        <w:rPr>
          <w:sz w:val="28"/>
          <w:szCs w:val="28"/>
        </w:rPr>
      </w:pPr>
      <w:r w:rsidRPr="005647A8">
        <w:rPr>
          <w:b/>
          <w:sz w:val="24"/>
          <w:szCs w:val="24"/>
        </w:rPr>
        <w:t>Direção-Geral de Energia e Geologia</w:t>
      </w:r>
      <w:r w:rsidRPr="005647A8">
        <w:rPr>
          <w:sz w:val="24"/>
          <w:szCs w:val="24"/>
        </w:rPr>
        <w:t xml:space="preserve">, adiante designada por </w:t>
      </w:r>
      <w:r w:rsidRPr="005647A8">
        <w:rPr>
          <w:b/>
          <w:sz w:val="24"/>
          <w:szCs w:val="24"/>
        </w:rPr>
        <w:t>DGEG,</w:t>
      </w:r>
      <w:r w:rsidRPr="005647A8">
        <w:rPr>
          <w:sz w:val="24"/>
          <w:szCs w:val="24"/>
        </w:rPr>
        <w:t xml:space="preserve"> com sede na Avenida 5 de Outubro, n.º 208, 1069-039 Lisboa, representada neste ato por Alexandre Miguel da Costa Mendes da Silva Santos, na qualidade de Diretor Geral</w:t>
      </w:r>
      <w:r w:rsidRPr="005647A8">
        <w:rPr>
          <w:sz w:val="28"/>
          <w:szCs w:val="28"/>
        </w:rPr>
        <w:t>,</w:t>
      </w:r>
    </w:p>
    <w:p w14:paraId="1E708F4E" w14:textId="77777777" w:rsidR="00672F94" w:rsidRPr="005647A8" w:rsidRDefault="00177A12" w:rsidP="005647A8">
      <w:pPr>
        <w:spacing w:line="360" w:lineRule="auto"/>
        <w:jc w:val="both"/>
        <w:rPr>
          <w:b/>
          <w:bCs/>
          <w:sz w:val="24"/>
          <w:szCs w:val="22"/>
        </w:rPr>
      </w:pPr>
      <w:r w:rsidRPr="005647A8">
        <w:rPr>
          <w:b/>
          <w:bCs/>
          <w:sz w:val="24"/>
          <w:szCs w:val="22"/>
        </w:rPr>
        <w:t>E</w:t>
      </w:r>
    </w:p>
    <w:p w14:paraId="0FEE6E0A" w14:textId="77777777" w:rsidR="00672F94" w:rsidRPr="005647A8" w:rsidRDefault="00672F94" w:rsidP="005647A8">
      <w:pPr>
        <w:spacing w:line="360" w:lineRule="auto"/>
        <w:jc w:val="both"/>
        <w:rPr>
          <w:b/>
          <w:bCs/>
          <w:sz w:val="24"/>
          <w:szCs w:val="22"/>
        </w:rPr>
      </w:pPr>
    </w:p>
    <w:p w14:paraId="30DDE7BF" w14:textId="56D758A5" w:rsidR="00177A12" w:rsidRPr="005647A8" w:rsidRDefault="00177A12" w:rsidP="005647A8">
      <w:pPr>
        <w:spacing w:line="360" w:lineRule="auto"/>
        <w:jc w:val="both"/>
        <w:rPr>
          <w:b/>
          <w:bCs/>
          <w:sz w:val="24"/>
          <w:szCs w:val="22"/>
        </w:rPr>
      </w:pPr>
      <w:r w:rsidRPr="005647A8">
        <w:rPr>
          <w:b/>
          <w:bCs/>
          <w:iCs/>
          <w:sz w:val="24"/>
          <w:szCs w:val="22"/>
        </w:rPr>
        <w:t>[•]</w:t>
      </w:r>
      <w:r w:rsidRPr="005647A8">
        <w:rPr>
          <w:i/>
          <w:iCs/>
          <w:sz w:val="24"/>
          <w:szCs w:val="22"/>
        </w:rPr>
        <w:t>,</w:t>
      </w:r>
      <w:r w:rsidRPr="005647A8">
        <w:rPr>
          <w:sz w:val="24"/>
          <w:szCs w:val="22"/>
        </w:rPr>
        <w:t xml:space="preserve"> sociedade comercial ou, em alternativa, pessoa singular, com sede/morada na </w:t>
      </w:r>
      <w:r w:rsidRPr="005647A8">
        <w:rPr>
          <w:b/>
          <w:bCs/>
          <w:iCs/>
          <w:sz w:val="24"/>
          <w:szCs w:val="22"/>
        </w:rPr>
        <w:t>[</w:t>
      </w:r>
      <w:proofErr w:type="gramStart"/>
      <w:r w:rsidRPr="005647A8">
        <w:rPr>
          <w:b/>
          <w:bCs/>
          <w:iCs/>
          <w:sz w:val="24"/>
          <w:szCs w:val="22"/>
        </w:rPr>
        <w:t>•]/</w:t>
      </w:r>
      <w:proofErr w:type="gramEnd"/>
      <w:r w:rsidRPr="005647A8">
        <w:rPr>
          <w:sz w:val="24"/>
          <w:szCs w:val="22"/>
        </w:rPr>
        <w:t xml:space="preserve">, NIPC/NIF </w:t>
      </w:r>
      <w:r w:rsidRPr="005647A8">
        <w:rPr>
          <w:iCs/>
          <w:sz w:val="24"/>
          <w:szCs w:val="22"/>
        </w:rPr>
        <w:t xml:space="preserve">(VAT </w:t>
      </w:r>
      <w:proofErr w:type="spellStart"/>
      <w:r w:rsidRPr="005647A8">
        <w:rPr>
          <w:i/>
          <w:sz w:val="24"/>
          <w:szCs w:val="22"/>
        </w:rPr>
        <w:t>Number</w:t>
      </w:r>
      <w:proofErr w:type="spellEnd"/>
      <w:r w:rsidRPr="005647A8">
        <w:rPr>
          <w:iCs/>
          <w:sz w:val="24"/>
          <w:szCs w:val="22"/>
        </w:rPr>
        <w:t xml:space="preserve"> para entidades estrangeiras)</w:t>
      </w:r>
      <w:r w:rsidRPr="005647A8">
        <w:rPr>
          <w:b/>
          <w:bCs/>
          <w:iCs/>
          <w:sz w:val="24"/>
          <w:szCs w:val="22"/>
        </w:rPr>
        <w:t xml:space="preserve"> [•]</w:t>
      </w:r>
      <w:r w:rsidRPr="005647A8">
        <w:rPr>
          <w:sz w:val="24"/>
          <w:szCs w:val="22"/>
        </w:rPr>
        <w:t xml:space="preserve">, com o capital social de Euros </w:t>
      </w:r>
      <w:r w:rsidRPr="005647A8">
        <w:rPr>
          <w:b/>
          <w:bCs/>
          <w:iCs/>
          <w:sz w:val="24"/>
          <w:szCs w:val="22"/>
        </w:rPr>
        <w:t>[•]</w:t>
      </w:r>
      <w:r w:rsidRPr="005647A8">
        <w:rPr>
          <w:sz w:val="24"/>
          <w:szCs w:val="22"/>
        </w:rPr>
        <w:t xml:space="preserve">, matriculada na Conservatória do Registo Comercial de </w:t>
      </w:r>
      <w:r w:rsidRPr="005647A8">
        <w:rPr>
          <w:b/>
          <w:bCs/>
          <w:iCs/>
          <w:sz w:val="24"/>
          <w:szCs w:val="22"/>
        </w:rPr>
        <w:t>[•]</w:t>
      </w:r>
      <w:r w:rsidRPr="005647A8">
        <w:rPr>
          <w:sz w:val="24"/>
          <w:szCs w:val="22"/>
        </w:rPr>
        <w:t xml:space="preserve">, </w:t>
      </w:r>
      <w:r w:rsidRPr="005647A8">
        <w:rPr>
          <w:b/>
          <w:bCs/>
          <w:iCs/>
          <w:sz w:val="24"/>
          <w:szCs w:val="22"/>
        </w:rPr>
        <w:t>[•]</w:t>
      </w:r>
      <w:r w:rsidRPr="005647A8">
        <w:rPr>
          <w:sz w:val="24"/>
          <w:szCs w:val="22"/>
        </w:rPr>
        <w:t xml:space="preserve"> Secção, aqui representada pelo seu </w:t>
      </w:r>
      <w:r w:rsidRPr="005647A8">
        <w:rPr>
          <w:b/>
          <w:bCs/>
          <w:iCs/>
          <w:sz w:val="24"/>
          <w:szCs w:val="22"/>
        </w:rPr>
        <w:t>[•</w:t>
      </w:r>
      <w:proofErr w:type="gramStart"/>
      <w:r w:rsidRPr="005647A8">
        <w:rPr>
          <w:b/>
          <w:bCs/>
          <w:iCs/>
          <w:sz w:val="24"/>
          <w:szCs w:val="22"/>
        </w:rPr>
        <w:t>]</w:t>
      </w:r>
      <w:r w:rsidRPr="005647A8">
        <w:rPr>
          <w:sz w:val="24"/>
          <w:szCs w:val="22"/>
        </w:rPr>
        <w:t>,com</w:t>
      </w:r>
      <w:proofErr w:type="gramEnd"/>
      <w:r w:rsidRPr="005647A8">
        <w:rPr>
          <w:sz w:val="24"/>
          <w:szCs w:val="22"/>
        </w:rPr>
        <w:t xml:space="preserve"> os poderes necessários e bastantes para o efeito, adiante designado por </w:t>
      </w:r>
      <w:r w:rsidRPr="005647A8">
        <w:rPr>
          <w:b/>
          <w:bCs/>
          <w:iCs/>
          <w:sz w:val="24"/>
          <w:szCs w:val="22"/>
        </w:rPr>
        <w:t xml:space="preserve">[•] </w:t>
      </w:r>
      <w:r w:rsidRPr="005647A8">
        <w:rPr>
          <w:bCs/>
          <w:iCs/>
          <w:sz w:val="24"/>
          <w:szCs w:val="22"/>
        </w:rPr>
        <w:t>(se aplicável)</w:t>
      </w:r>
      <w:r w:rsidRPr="005647A8">
        <w:rPr>
          <w:sz w:val="24"/>
          <w:szCs w:val="22"/>
        </w:rPr>
        <w:t>.</w:t>
      </w:r>
    </w:p>
    <w:p w14:paraId="4C106400" w14:textId="77777777" w:rsidR="00177A12" w:rsidRDefault="00177A12" w:rsidP="005647A8">
      <w:pPr>
        <w:spacing w:line="360" w:lineRule="auto"/>
        <w:jc w:val="both"/>
        <w:rPr>
          <w:sz w:val="24"/>
          <w:szCs w:val="22"/>
          <w:highlight w:val="yellow"/>
        </w:rPr>
      </w:pPr>
    </w:p>
    <w:p w14:paraId="4947F332" w14:textId="77777777" w:rsidR="005647A8" w:rsidRPr="005647A8" w:rsidRDefault="005647A8" w:rsidP="005647A8">
      <w:pPr>
        <w:spacing w:line="360" w:lineRule="auto"/>
        <w:jc w:val="both"/>
        <w:rPr>
          <w:sz w:val="24"/>
          <w:szCs w:val="22"/>
          <w:highlight w:val="yellow"/>
        </w:rPr>
      </w:pPr>
    </w:p>
    <w:p w14:paraId="2BD93722" w14:textId="5928A08F" w:rsidR="00177A12" w:rsidRPr="005647A8" w:rsidRDefault="00177A12" w:rsidP="005647A8">
      <w:pPr>
        <w:spacing w:line="360" w:lineRule="auto"/>
        <w:rPr>
          <w:sz w:val="24"/>
          <w:szCs w:val="22"/>
        </w:rPr>
      </w:pPr>
      <w:r w:rsidRPr="005647A8">
        <w:rPr>
          <w:b/>
          <w:sz w:val="24"/>
          <w:szCs w:val="22"/>
        </w:rPr>
        <w:t>A qual se rege pelos seguintes termos:</w:t>
      </w:r>
    </w:p>
    <w:p w14:paraId="4724D2BE" w14:textId="77777777" w:rsidR="00177A12" w:rsidRPr="005647A8" w:rsidRDefault="00177A12" w:rsidP="005647A8">
      <w:pPr>
        <w:spacing w:line="360" w:lineRule="auto"/>
        <w:jc w:val="both"/>
        <w:rPr>
          <w:sz w:val="24"/>
          <w:szCs w:val="22"/>
        </w:rPr>
      </w:pPr>
    </w:p>
    <w:p w14:paraId="6AB5901F"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t xml:space="preserve"> A DGEG compromete-se a ceder gratuitamente à </w:t>
      </w:r>
      <w:r w:rsidRPr="005647A8">
        <w:rPr>
          <w:b/>
          <w:bCs/>
          <w:iCs/>
          <w:sz w:val="24"/>
          <w:szCs w:val="22"/>
        </w:rPr>
        <w:t>[•]</w:t>
      </w:r>
      <w:r w:rsidRPr="005647A8">
        <w:rPr>
          <w:bCs/>
          <w:iCs/>
          <w:sz w:val="24"/>
          <w:szCs w:val="22"/>
        </w:rPr>
        <w:t xml:space="preserve"> a informação </w:t>
      </w:r>
      <w:proofErr w:type="gramStart"/>
      <w:r w:rsidRPr="005647A8">
        <w:rPr>
          <w:sz w:val="24"/>
          <w:szCs w:val="22"/>
        </w:rPr>
        <w:t>melhor</w:t>
      </w:r>
      <w:proofErr w:type="gramEnd"/>
      <w:r w:rsidRPr="005647A8">
        <w:rPr>
          <w:sz w:val="24"/>
          <w:szCs w:val="22"/>
        </w:rPr>
        <w:t xml:space="preserve"> identificada no Anexo I ao presente Documento, que dele faz parte integrante,</w:t>
      </w:r>
      <w:r w:rsidRPr="005647A8">
        <w:rPr>
          <w:bCs/>
          <w:iCs/>
          <w:sz w:val="24"/>
          <w:szCs w:val="22"/>
        </w:rPr>
        <w:t xml:space="preserve"> e que, nos termos do previsto no </w:t>
      </w:r>
      <w:smartTag w:uri="SmartTagTypeLegixLinks" w:element="LegixLinks">
        <w:smartTagPr>
          <w:attr w:name="NO_CONTEXT" w:val="DL 243/2008"/>
        </w:smartTagPr>
        <w:r w:rsidRPr="005647A8">
          <w:rPr>
            <w:sz w:val="24"/>
            <w:szCs w:val="22"/>
          </w:rPr>
          <w:t xml:space="preserve">Decreto-Lei n.º </w:t>
        </w:r>
        <w:r w:rsidRPr="005647A8">
          <w:rPr>
            <w:bCs/>
            <w:sz w:val="24"/>
            <w:szCs w:val="22"/>
          </w:rPr>
          <w:t>243/2008</w:t>
        </w:r>
      </w:smartTag>
      <w:r w:rsidRPr="005647A8">
        <w:rPr>
          <w:bCs/>
          <w:sz w:val="24"/>
          <w:szCs w:val="22"/>
        </w:rPr>
        <w:t xml:space="preserve">, de 18 de dezembro, é prestada, mantida e atualizada pelos </w:t>
      </w:r>
      <w:r w:rsidRPr="005647A8">
        <w:rPr>
          <w:sz w:val="24"/>
          <w:szCs w:val="22"/>
        </w:rPr>
        <w:t>titulares de licença de exploração dos postos de abastecimento localizados no território continental de Portugal.</w:t>
      </w:r>
    </w:p>
    <w:p w14:paraId="5266F1F1"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t xml:space="preserve">Para efeitos do presente Documento, a </w:t>
      </w:r>
      <w:r w:rsidRPr="005647A8">
        <w:rPr>
          <w:b/>
          <w:bCs/>
          <w:iCs/>
          <w:sz w:val="24"/>
          <w:szCs w:val="22"/>
        </w:rPr>
        <w:t>[•]</w:t>
      </w:r>
      <w:r w:rsidRPr="005647A8">
        <w:rPr>
          <w:bCs/>
          <w:iCs/>
          <w:sz w:val="24"/>
          <w:szCs w:val="22"/>
        </w:rPr>
        <w:t xml:space="preserve"> compromete-se a disponibilizar gratuitamente aos Clientes, no âmbito dos serviços que presta através </w:t>
      </w:r>
      <w:r w:rsidRPr="005647A8">
        <w:rPr>
          <w:b/>
          <w:bCs/>
          <w:iCs/>
          <w:sz w:val="24"/>
          <w:szCs w:val="22"/>
        </w:rPr>
        <w:t>[</w:t>
      </w:r>
      <w:r w:rsidRPr="005647A8">
        <w:rPr>
          <w:bCs/>
          <w:iCs/>
          <w:sz w:val="24"/>
          <w:szCs w:val="22"/>
        </w:rPr>
        <w:t>da sua rede móvel de comunicação/do fabrico e comercialização de GPS/da sua página eletrónica</w:t>
      </w:r>
      <w:r w:rsidRPr="005647A8">
        <w:rPr>
          <w:b/>
          <w:bCs/>
          <w:iCs/>
          <w:sz w:val="24"/>
          <w:szCs w:val="22"/>
        </w:rPr>
        <w:t>]</w:t>
      </w:r>
      <w:r w:rsidRPr="005647A8">
        <w:rPr>
          <w:bCs/>
          <w:iCs/>
          <w:sz w:val="24"/>
          <w:szCs w:val="22"/>
        </w:rPr>
        <w:t xml:space="preserve"> a informação referida no número anterior, com referência à DGEG como fonte de obtenção dos dados</w:t>
      </w:r>
      <w:r w:rsidRPr="005647A8">
        <w:rPr>
          <w:sz w:val="24"/>
          <w:szCs w:val="22"/>
        </w:rPr>
        <w:t>.</w:t>
      </w:r>
    </w:p>
    <w:p w14:paraId="525C8DFB"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t xml:space="preserve">A informação objeto do presente Documento será disponibilizada </w:t>
      </w:r>
      <w:r w:rsidRPr="005647A8">
        <w:rPr>
          <w:bCs/>
          <w:iCs/>
          <w:sz w:val="24"/>
          <w:szCs w:val="22"/>
        </w:rPr>
        <w:t>de forma estruturada, sendo garantido pela DGEG o acesso controlado à mesma por parte da</w:t>
      </w:r>
      <w:r w:rsidRPr="005647A8">
        <w:rPr>
          <w:sz w:val="24"/>
          <w:szCs w:val="22"/>
        </w:rPr>
        <w:t xml:space="preserve"> </w:t>
      </w:r>
      <w:r w:rsidRPr="005647A8">
        <w:rPr>
          <w:b/>
          <w:bCs/>
          <w:iCs/>
          <w:sz w:val="24"/>
          <w:szCs w:val="22"/>
        </w:rPr>
        <w:t>[•]</w:t>
      </w:r>
      <w:r w:rsidRPr="005647A8">
        <w:rPr>
          <w:bCs/>
          <w:iCs/>
          <w:sz w:val="24"/>
          <w:szCs w:val="22"/>
        </w:rPr>
        <w:t xml:space="preserve">, de acordo com as especificações técnicas </w:t>
      </w:r>
      <w:proofErr w:type="gramStart"/>
      <w:r w:rsidRPr="005647A8">
        <w:rPr>
          <w:bCs/>
          <w:iCs/>
          <w:sz w:val="24"/>
          <w:szCs w:val="22"/>
        </w:rPr>
        <w:t>melhor</w:t>
      </w:r>
      <w:proofErr w:type="gramEnd"/>
      <w:r w:rsidRPr="005647A8">
        <w:rPr>
          <w:bCs/>
          <w:iCs/>
          <w:sz w:val="24"/>
          <w:szCs w:val="22"/>
        </w:rPr>
        <w:t xml:space="preserve"> identificadas no Anexo II ao presente Documento, que dele faz parte integrante.</w:t>
      </w:r>
    </w:p>
    <w:p w14:paraId="43BFB172"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lastRenderedPageBreak/>
        <w:t xml:space="preserve">A </w:t>
      </w:r>
      <w:r w:rsidRPr="005647A8">
        <w:rPr>
          <w:b/>
          <w:bCs/>
          <w:iCs/>
          <w:sz w:val="24"/>
          <w:szCs w:val="22"/>
        </w:rPr>
        <w:t>[•]</w:t>
      </w:r>
      <w:r w:rsidRPr="005647A8">
        <w:rPr>
          <w:bCs/>
          <w:iCs/>
          <w:sz w:val="24"/>
          <w:szCs w:val="22"/>
        </w:rPr>
        <w:t xml:space="preserve"> desde já declara reconhecer e aceitar que a informação que lhe é disponibilizada nos termos do presente Documento, tendo natureza de utilidade pública, deve ser facultada aos Clientes de forma gratuita, pelo que se obriga a direta ou indiretamente, não fazer qualquer exploração económica da mesma.</w:t>
      </w:r>
    </w:p>
    <w:p w14:paraId="2C074565"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t xml:space="preserve">Em caso de incumprimento por parte da </w:t>
      </w:r>
      <w:r w:rsidRPr="005647A8">
        <w:rPr>
          <w:b/>
          <w:bCs/>
          <w:iCs/>
          <w:sz w:val="24"/>
          <w:szCs w:val="22"/>
        </w:rPr>
        <w:t>[•]</w:t>
      </w:r>
      <w:r w:rsidRPr="005647A8">
        <w:rPr>
          <w:sz w:val="24"/>
          <w:szCs w:val="22"/>
        </w:rPr>
        <w:t xml:space="preserve"> do disposto no número anterior, a DGEG suspenderá de imediato, sem necessidade de qualquer comunicação prévia, a disponibilização da informação objeto do presente Documento, considerando-se o mesmo resolvido.</w:t>
      </w:r>
    </w:p>
    <w:p w14:paraId="2DFE0B82"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t>O presente Documento entra em vigor na data da sua assinatura e tem o prazo de um ano, renovando-se, automática e sucessivamente, por iguais períodos, salvo se alguma das partes o denunciar através de comunicação escrita dirigida à outra parte com uma antecedência mínima de quinze dias relativamente à data em que pretenda que a denúncia surta os seus efeitos.</w:t>
      </w:r>
    </w:p>
    <w:p w14:paraId="060C4F93"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t>As comunicações a realizar ao abrigo do presente Documento devem ser efetuadas para os seguintes endereços:</w:t>
      </w:r>
    </w:p>
    <w:p w14:paraId="7303CA54" w14:textId="77777777" w:rsidR="005647A8" w:rsidRDefault="005647A8" w:rsidP="005647A8">
      <w:pPr>
        <w:spacing w:after="200" w:line="360" w:lineRule="auto"/>
        <w:ind w:left="360"/>
        <w:jc w:val="both"/>
        <w:rPr>
          <w:b/>
          <w:sz w:val="24"/>
          <w:szCs w:val="22"/>
        </w:rPr>
      </w:pPr>
    </w:p>
    <w:p w14:paraId="3CB23BFD" w14:textId="77777777" w:rsidR="005647A8" w:rsidRDefault="005647A8" w:rsidP="005647A8">
      <w:pPr>
        <w:spacing w:after="200" w:line="360" w:lineRule="auto"/>
        <w:ind w:left="360"/>
        <w:jc w:val="both"/>
        <w:rPr>
          <w:b/>
          <w:sz w:val="24"/>
          <w:szCs w:val="22"/>
        </w:rPr>
      </w:pPr>
    </w:p>
    <w:p w14:paraId="2155699C" w14:textId="46DBA2DD" w:rsidR="00177A12" w:rsidRPr="005647A8" w:rsidRDefault="00177A12" w:rsidP="005647A8">
      <w:pPr>
        <w:spacing w:after="200" w:line="360" w:lineRule="auto"/>
        <w:ind w:left="360"/>
        <w:jc w:val="both"/>
        <w:rPr>
          <w:b/>
          <w:sz w:val="24"/>
          <w:szCs w:val="22"/>
        </w:rPr>
      </w:pPr>
      <w:r w:rsidRPr="005647A8">
        <w:rPr>
          <w:b/>
          <w:sz w:val="24"/>
          <w:szCs w:val="22"/>
        </w:rPr>
        <w:t>DGEG</w:t>
      </w:r>
    </w:p>
    <w:p w14:paraId="64C149C8" w14:textId="77777777" w:rsidR="00177A12" w:rsidRPr="005647A8" w:rsidRDefault="00177A12" w:rsidP="005647A8">
      <w:pPr>
        <w:spacing w:after="200" w:line="360" w:lineRule="auto"/>
        <w:ind w:left="360"/>
        <w:jc w:val="both"/>
        <w:rPr>
          <w:sz w:val="24"/>
          <w:szCs w:val="22"/>
        </w:rPr>
      </w:pPr>
      <w:r w:rsidRPr="005647A8">
        <w:rPr>
          <w:sz w:val="24"/>
          <w:szCs w:val="22"/>
        </w:rPr>
        <w:t>Nome: Direção-Geral de Energia e Geologia, Direção de Serviços de Planeamento Energético e Estatística</w:t>
      </w:r>
    </w:p>
    <w:p w14:paraId="66385BC4" w14:textId="77777777" w:rsidR="00177A12" w:rsidRPr="005647A8" w:rsidRDefault="00177A12" w:rsidP="005647A8">
      <w:pPr>
        <w:spacing w:line="360" w:lineRule="auto"/>
        <w:ind w:left="357"/>
        <w:jc w:val="both"/>
        <w:rPr>
          <w:sz w:val="24"/>
          <w:szCs w:val="22"/>
        </w:rPr>
      </w:pPr>
      <w:r w:rsidRPr="005647A8">
        <w:rPr>
          <w:sz w:val="24"/>
          <w:szCs w:val="22"/>
        </w:rPr>
        <w:t>E-mail: estatistica@dgeg.gov.pt</w:t>
      </w:r>
    </w:p>
    <w:p w14:paraId="1B254D71" w14:textId="77777777" w:rsidR="00177A12" w:rsidRPr="005647A8" w:rsidRDefault="00177A12" w:rsidP="005647A8">
      <w:pPr>
        <w:spacing w:line="360" w:lineRule="auto"/>
        <w:ind w:left="357"/>
        <w:jc w:val="both"/>
        <w:rPr>
          <w:sz w:val="24"/>
          <w:szCs w:val="22"/>
        </w:rPr>
      </w:pPr>
      <w:r w:rsidRPr="005647A8">
        <w:rPr>
          <w:sz w:val="24"/>
          <w:szCs w:val="22"/>
        </w:rPr>
        <w:t xml:space="preserve">Morada: Av. 5 de Outubro, 208 (Edifício Santa Maria), </w:t>
      </w:r>
    </w:p>
    <w:p w14:paraId="0118965C" w14:textId="0342EBA9" w:rsidR="00177A12" w:rsidRPr="005647A8" w:rsidRDefault="00177A12" w:rsidP="005647A8">
      <w:pPr>
        <w:spacing w:line="360" w:lineRule="auto"/>
        <w:ind w:left="357"/>
        <w:jc w:val="both"/>
        <w:rPr>
          <w:sz w:val="24"/>
          <w:szCs w:val="22"/>
        </w:rPr>
      </w:pPr>
      <w:r w:rsidRPr="005647A8">
        <w:rPr>
          <w:sz w:val="24"/>
          <w:szCs w:val="22"/>
        </w:rPr>
        <w:t>1069-039 Lisboa</w:t>
      </w:r>
    </w:p>
    <w:p w14:paraId="274D04A4" w14:textId="77777777" w:rsidR="00177A12" w:rsidRPr="005647A8" w:rsidRDefault="00177A12" w:rsidP="005647A8">
      <w:pPr>
        <w:spacing w:line="360" w:lineRule="auto"/>
        <w:ind w:left="357"/>
        <w:jc w:val="both"/>
        <w:rPr>
          <w:sz w:val="24"/>
          <w:szCs w:val="22"/>
        </w:rPr>
      </w:pPr>
      <w:r w:rsidRPr="005647A8">
        <w:rPr>
          <w:sz w:val="24"/>
          <w:szCs w:val="22"/>
        </w:rPr>
        <w:t>Telefone: 21 792 27 38</w:t>
      </w:r>
    </w:p>
    <w:p w14:paraId="0F3B2386" w14:textId="77777777" w:rsidR="005647A8" w:rsidRDefault="005647A8" w:rsidP="005647A8">
      <w:pPr>
        <w:spacing w:line="360" w:lineRule="auto"/>
        <w:ind w:left="357"/>
        <w:jc w:val="both"/>
        <w:rPr>
          <w:sz w:val="24"/>
          <w:szCs w:val="22"/>
        </w:rPr>
      </w:pPr>
    </w:p>
    <w:p w14:paraId="0F35F01A" w14:textId="77777777" w:rsidR="005647A8" w:rsidRDefault="005647A8" w:rsidP="005647A8">
      <w:pPr>
        <w:spacing w:line="360" w:lineRule="auto"/>
        <w:ind w:left="357"/>
        <w:jc w:val="both"/>
        <w:rPr>
          <w:sz w:val="24"/>
          <w:szCs w:val="22"/>
        </w:rPr>
      </w:pPr>
    </w:p>
    <w:p w14:paraId="6C62AFA7" w14:textId="77777777" w:rsidR="005647A8" w:rsidRDefault="005647A8" w:rsidP="005647A8">
      <w:pPr>
        <w:spacing w:line="360" w:lineRule="auto"/>
        <w:ind w:left="357"/>
        <w:jc w:val="both"/>
        <w:rPr>
          <w:sz w:val="24"/>
          <w:szCs w:val="22"/>
        </w:rPr>
      </w:pPr>
    </w:p>
    <w:p w14:paraId="1FE4B08A" w14:textId="77777777" w:rsidR="005647A8" w:rsidRDefault="005647A8" w:rsidP="005647A8">
      <w:pPr>
        <w:spacing w:line="360" w:lineRule="auto"/>
        <w:ind w:left="357"/>
        <w:jc w:val="both"/>
        <w:rPr>
          <w:sz w:val="24"/>
          <w:szCs w:val="22"/>
        </w:rPr>
      </w:pPr>
    </w:p>
    <w:p w14:paraId="50B7CA6A" w14:textId="20F9880A" w:rsidR="00177A12" w:rsidRPr="005647A8" w:rsidRDefault="00177A12" w:rsidP="005647A8">
      <w:pPr>
        <w:spacing w:line="360" w:lineRule="auto"/>
        <w:ind w:left="357"/>
        <w:jc w:val="both"/>
        <w:rPr>
          <w:sz w:val="24"/>
          <w:szCs w:val="22"/>
        </w:rPr>
      </w:pPr>
      <w:r w:rsidRPr="005647A8">
        <w:rPr>
          <w:sz w:val="24"/>
          <w:szCs w:val="22"/>
        </w:rPr>
        <w:lastRenderedPageBreak/>
        <w:t xml:space="preserve">Entidade/Nome: Danilo Fulfaro da Silva (Em Dia)</w:t>
      </w:r>
      <w:r w:rsidRPr="005647A8">
        <w:rPr>
          <w:b/>
          <w:bCs/>
          <w:iCs/>
          <w:sz w:val="24"/>
          <w:szCs w:val="22"/>
        </w:rPr>
        <w:t/>
      </w:r>
    </w:p>
    <w:p w14:paraId="35DD2AC0" w14:textId="77777777" w:rsidR="00177A12" w:rsidRPr="005647A8" w:rsidRDefault="00177A12" w:rsidP="005647A8">
      <w:pPr>
        <w:spacing w:line="360" w:lineRule="auto"/>
        <w:ind w:left="357"/>
        <w:jc w:val="both"/>
        <w:rPr>
          <w:sz w:val="24"/>
          <w:szCs w:val="22"/>
        </w:rPr>
      </w:pPr>
      <w:r w:rsidRPr="005647A8">
        <w:rPr>
          <w:sz w:val="24"/>
          <w:szCs w:val="22"/>
        </w:rPr>
        <w:t xml:space="preserve">NIPC/NIF: [NIF — preencher]</w:t>
      </w:r>
    </w:p>
    <w:p w14:paraId="00BDC8A4" w14:textId="77777777" w:rsidR="00177A12" w:rsidRPr="005647A8" w:rsidRDefault="00177A12" w:rsidP="005647A8">
      <w:pPr>
        <w:spacing w:line="360" w:lineRule="auto"/>
        <w:ind w:left="357"/>
        <w:jc w:val="both"/>
        <w:rPr>
          <w:sz w:val="24"/>
          <w:szCs w:val="22"/>
        </w:rPr>
      </w:pPr>
      <w:r w:rsidRPr="005647A8">
        <w:rPr>
          <w:sz w:val="24"/>
          <w:szCs w:val="22"/>
        </w:rPr>
        <w:t xml:space="preserve">Morada: </w:t>
      </w:r>
    </w:p>
    <w:p w14:paraId="0BC6FA99" w14:textId="77777777" w:rsidR="00177A12" w:rsidRPr="005647A8" w:rsidRDefault="00177A12" w:rsidP="005647A8">
      <w:pPr>
        <w:spacing w:line="360" w:lineRule="auto"/>
        <w:ind w:left="357"/>
        <w:jc w:val="both"/>
        <w:rPr>
          <w:sz w:val="24"/>
          <w:szCs w:val="22"/>
        </w:rPr>
      </w:pPr>
      <w:r w:rsidRPr="005647A8">
        <w:rPr>
          <w:sz w:val="24"/>
          <w:szCs w:val="22"/>
        </w:rPr>
        <w:t xml:space="preserve">E-mail: boraappbora@gmail.com</w:t>
      </w:r>
    </w:p>
    <w:p w14:paraId="6B8869D7" w14:textId="77777777" w:rsidR="00177A12" w:rsidRPr="005647A8" w:rsidRDefault="00177A12" w:rsidP="005647A8">
      <w:pPr>
        <w:spacing w:line="360" w:lineRule="auto"/>
        <w:ind w:left="357"/>
        <w:jc w:val="both"/>
        <w:rPr>
          <w:sz w:val="24"/>
          <w:szCs w:val="22"/>
        </w:rPr>
      </w:pPr>
      <w:r w:rsidRPr="005647A8">
        <w:rPr>
          <w:sz w:val="24"/>
          <w:szCs w:val="22"/>
        </w:rPr>
        <w:t xml:space="preserve">Telefone: +351 937 501 673</w:t>
      </w:r>
    </w:p>
    <w:p w14:paraId="6B515387" w14:textId="77777777" w:rsidR="00177A12" w:rsidRPr="005647A8" w:rsidRDefault="00177A12" w:rsidP="005647A8">
      <w:pPr>
        <w:spacing w:line="360" w:lineRule="auto"/>
        <w:ind w:left="357"/>
        <w:jc w:val="both"/>
        <w:rPr>
          <w:sz w:val="24"/>
          <w:szCs w:val="22"/>
        </w:rPr>
      </w:pPr>
      <w:r w:rsidRPr="005647A8">
        <w:rPr>
          <w:sz w:val="24"/>
          <w:szCs w:val="22"/>
        </w:rPr>
        <w:t xml:space="preserve">Nome do Responsável: Danilo Fulfaro da Silva</w:t>
      </w:r>
    </w:p>
    <w:p w14:paraId="29FE525D" w14:textId="77777777" w:rsidR="00177A12" w:rsidRPr="005647A8" w:rsidRDefault="00177A12" w:rsidP="005647A8">
      <w:pPr>
        <w:spacing w:line="360" w:lineRule="auto"/>
        <w:ind w:left="357"/>
        <w:jc w:val="both"/>
        <w:rPr>
          <w:sz w:val="24"/>
          <w:szCs w:val="22"/>
        </w:rPr>
      </w:pPr>
      <w:r w:rsidRPr="005647A8">
        <w:rPr>
          <w:sz w:val="24"/>
          <w:szCs w:val="22"/>
        </w:rPr>
        <w:t xml:space="preserve">E-mail: boraappbora@gmail.com</w:t>
      </w:r>
    </w:p>
    <w:p w14:paraId="1CAA780E" w14:textId="77777777" w:rsidR="00177A12" w:rsidRPr="005647A8" w:rsidRDefault="00177A12" w:rsidP="005647A8">
      <w:pPr>
        <w:spacing w:line="360" w:lineRule="auto"/>
        <w:ind w:left="357"/>
        <w:jc w:val="both"/>
        <w:rPr>
          <w:sz w:val="24"/>
          <w:szCs w:val="22"/>
        </w:rPr>
      </w:pPr>
      <w:r w:rsidRPr="005647A8">
        <w:rPr>
          <w:sz w:val="24"/>
          <w:szCs w:val="22"/>
        </w:rPr>
        <w:t xml:space="preserve">Telefone: +351 937 501 673</w:t>
      </w:r>
    </w:p>
    <w:p w14:paraId="52CC6263" w14:textId="77777777" w:rsidR="00177A12" w:rsidRPr="005647A8" w:rsidRDefault="00177A12" w:rsidP="005647A8">
      <w:pPr>
        <w:spacing w:line="360" w:lineRule="auto"/>
        <w:ind w:left="357"/>
        <w:jc w:val="both"/>
        <w:rPr>
          <w:sz w:val="24"/>
          <w:szCs w:val="22"/>
        </w:rPr>
      </w:pPr>
      <w:r w:rsidRPr="005647A8">
        <w:rPr>
          <w:sz w:val="24"/>
          <w:szCs w:val="22"/>
        </w:rPr>
        <w:t xml:space="preserve">Telemóvel: +351 937 501 673</w:t>
      </w:r>
    </w:p>
    <w:p w14:paraId="05E75DBD" w14:textId="77777777" w:rsidR="00177A12" w:rsidRPr="005647A8" w:rsidRDefault="00177A12" w:rsidP="005647A8">
      <w:pPr>
        <w:spacing w:line="360" w:lineRule="auto"/>
        <w:jc w:val="both"/>
        <w:rPr>
          <w:sz w:val="24"/>
          <w:szCs w:val="22"/>
        </w:rPr>
      </w:pPr>
    </w:p>
    <w:p w14:paraId="1632A35D" w14:textId="77777777" w:rsidR="00672F94" w:rsidRPr="005647A8" w:rsidRDefault="00672F94" w:rsidP="005647A8">
      <w:pPr>
        <w:spacing w:line="360" w:lineRule="auto"/>
        <w:jc w:val="both"/>
        <w:rPr>
          <w:sz w:val="24"/>
          <w:szCs w:val="22"/>
        </w:rPr>
      </w:pPr>
    </w:p>
    <w:p w14:paraId="57791235" w14:textId="77777777" w:rsidR="00672F94" w:rsidRPr="005647A8" w:rsidRDefault="00672F94" w:rsidP="005647A8">
      <w:pPr>
        <w:spacing w:line="360" w:lineRule="auto"/>
        <w:jc w:val="both"/>
        <w:rPr>
          <w:sz w:val="24"/>
          <w:szCs w:val="22"/>
        </w:rPr>
      </w:pPr>
    </w:p>
    <w:p w14:paraId="057B3282" w14:textId="77777777" w:rsidR="00672F94" w:rsidRPr="005647A8" w:rsidRDefault="00672F94" w:rsidP="005647A8">
      <w:pPr>
        <w:spacing w:line="360" w:lineRule="auto"/>
        <w:jc w:val="both"/>
        <w:rPr>
          <w:sz w:val="24"/>
          <w:szCs w:val="22"/>
        </w:rPr>
      </w:pPr>
    </w:p>
    <w:p w14:paraId="4BB869EB" w14:textId="77777777" w:rsidR="00672F94" w:rsidRPr="005647A8" w:rsidRDefault="00672F94" w:rsidP="005647A8">
      <w:pPr>
        <w:spacing w:line="360" w:lineRule="auto"/>
        <w:jc w:val="both"/>
        <w:rPr>
          <w:sz w:val="24"/>
          <w:szCs w:val="22"/>
        </w:rPr>
      </w:pPr>
    </w:p>
    <w:p w14:paraId="1803D31C" w14:textId="624D54BB" w:rsidR="00177A12" w:rsidRPr="005647A8" w:rsidRDefault="00177A12" w:rsidP="005647A8">
      <w:pPr>
        <w:spacing w:line="360" w:lineRule="auto"/>
        <w:jc w:val="both"/>
        <w:rPr>
          <w:sz w:val="24"/>
          <w:szCs w:val="22"/>
        </w:rPr>
      </w:pPr>
      <w:r w:rsidRPr="005647A8">
        <w:rPr>
          <w:sz w:val="24"/>
          <w:szCs w:val="22"/>
        </w:rPr>
        <w:t>As Partes aceitam a presente partilha de informação e estão de acordo com os termos da mesma, pelo que o assinam.</w:t>
      </w:r>
    </w:p>
    <w:p w14:paraId="65C69C88" w14:textId="77777777" w:rsidR="00177A12" w:rsidRPr="005647A8" w:rsidRDefault="00177A12" w:rsidP="005647A8">
      <w:pPr>
        <w:spacing w:line="360" w:lineRule="auto"/>
        <w:jc w:val="both"/>
        <w:rPr>
          <w:sz w:val="24"/>
          <w:szCs w:val="22"/>
        </w:rPr>
      </w:pPr>
      <w:r w:rsidRPr="005647A8">
        <w:rPr>
          <w:sz w:val="24"/>
          <w:szCs w:val="22"/>
        </w:rPr>
        <w:t>Feito e assinado, no dia</w:t>
      </w:r>
      <w:proofErr w:type="gramStart"/>
      <w:r w:rsidRPr="005647A8">
        <w:rPr>
          <w:sz w:val="24"/>
          <w:szCs w:val="22"/>
        </w:rPr>
        <w:t xml:space="preserve"> </w:t>
      </w:r>
      <w:r w:rsidRPr="005647A8">
        <w:rPr>
          <w:b/>
          <w:sz w:val="24"/>
          <w:szCs w:val="22"/>
        </w:rPr>
        <w:t>….</w:t>
      </w:r>
      <w:proofErr w:type="gramEnd"/>
      <w:r w:rsidRPr="005647A8">
        <w:rPr>
          <w:b/>
          <w:sz w:val="24"/>
          <w:szCs w:val="22"/>
        </w:rPr>
        <w:t>.</w:t>
      </w:r>
      <w:r w:rsidRPr="005647A8">
        <w:rPr>
          <w:sz w:val="24"/>
          <w:szCs w:val="22"/>
        </w:rPr>
        <w:t xml:space="preserve">  de </w:t>
      </w:r>
      <w:r w:rsidRPr="005647A8">
        <w:rPr>
          <w:b/>
          <w:sz w:val="24"/>
          <w:szCs w:val="22"/>
        </w:rPr>
        <w:t>……………</w:t>
      </w:r>
      <w:r w:rsidRPr="005647A8">
        <w:rPr>
          <w:sz w:val="24"/>
          <w:szCs w:val="22"/>
        </w:rPr>
        <w:t xml:space="preserve"> de</w:t>
      </w:r>
      <w:proofErr w:type="gramStart"/>
      <w:r w:rsidRPr="005647A8">
        <w:rPr>
          <w:sz w:val="24"/>
          <w:szCs w:val="22"/>
        </w:rPr>
        <w:t xml:space="preserve"> ….</w:t>
      </w:r>
      <w:proofErr w:type="gramEnd"/>
      <w:r w:rsidRPr="005647A8">
        <w:rPr>
          <w:sz w:val="24"/>
          <w:szCs w:val="22"/>
        </w:rPr>
        <w:t>., em dois exemplares, ficando um exemplar na posse de cada uma das Partes.</w:t>
      </w:r>
    </w:p>
    <w:p w14:paraId="52C93D29" w14:textId="77777777" w:rsidR="00177A12" w:rsidRPr="005647A8" w:rsidRDefault="00177A12" w:rsidP="005647A8">
      <w:pPr>
        <w:spacing w:line="360" w:lineRule="auto"/>
        <w:rPr>
          <w:sz w:val="24"/>
          <w:szCs w:val="22"/>
        </w:rPr>
      </w:pPr>
    </w:p>
    <w:p w14:paraId="35EAC534" w14:textId="7A34638A" w:rsidR="00177A12" w:rsidRPr="005647A8" w:rsidRDefault="00177A12" w:rsidP="005647A8">
      <w:pPr>
        <w:tabs>
          <w:tab w:val="left" w:pos="5245"/>
        </w:tabs>
        <w:spacing w:line="360" w:lineRule="auto"/>
        <w:rPr>
          <w:sz w:val="24"/>
          <w:szCs w:val="22"/>
        </w:rPr>
      </w:pPr>
      <w:r w:rsidRPr="005647A8">
        <w:rPr>
          <w:sz w:val="24"/>
          <w:szCs w:val="22"/>
        </w:rPr>
        <w:t>Pela DGEG</w:t>
      </w:r>
      <w:r w:rsidRPr="005647A8">
        <w:rPr>
          <w:sz w:val="24"/>
          <w:szCs w:val="22"/>
        </w:rPr>
        <w:tab/>
      </w:r>
      <w:r w:rsidR="005647A8">
        <w:rPr>
          <w:sz w:val="24"/>
          <w:szCs w:val="22"/>
        </w:rPr>
        <w:tab/>
      </w:r>
      <w:r w:rsidRPr="005647A8">
        <w:rPr>
          <w:sz w:val="24"/>
          <w:szCs w:val="22"/>
        </w:rPr>
        <w:t>Pela [•]</w:t>
      </w:r>
    </w:p>
    <w:p w14:paraId="0A9C24B9" w14:textId="77777777" w:rsidR="00177A12" w:rsidRPr="005647A8" w:rsidRDefault="00177A12" w:rsidP="005647A8">
      <w:pPr>
        <w:spacing w:line="360" w:lineRule="auto"/>
        <w:rPr>
          <w:sz w:val="24"/>
          <w:szCs w:val="22"/>
        </w:rPr>
      </w:pPr>
    </w:p>
    <w:p w14:paraId="233995F7" w14:textId="77777777" w:rsidR="00177A12" w:rsidRPr="005647A8" w:rsidRDefault="00177A12" w:rsidP="005647A8">
      <w:pPr>
        <w:spacing w:line="360" w:lineRule="auto"/>
        <w:rPr>
          <w:sz w:val="24"/>
          <w:szCs w:val="22"/>
        </w:rPr>
      </w:pPr>
    </w:p>
    <w:p w14:paraId="733AE684" w14:textId="77777777" w:rsidR="00177A12" w:rsidRPr="005647A8" w:rsidRDefault="00177A12" w:rsidP="005647A8">
      <w:pPr>
        <w:spacing w:line="360" w:lineRule="auto"/>
        <w:rPr>
          <w:sz w:val="24"/>
          <w:szCs w:val="22"/>
        </w:rPr>
      </w:pPr>
    </w:p>
    <w:p w14:paraId="35AA423A" w14:textId="065EB437" w:rsidR="00177A12" w:rsidRPr="005647A8" w:rsidRDefault="00177A12" w:rsidP="005647A8">
      <w:pPr>
        <w:tabs>
          <w:tab w:val="left" w:pos="5245"/>
        </w:tabs>
        <w:spacing w:line="360" w:lineRule="auto"/>
        <w:rPr>
          <w:sz w:val="24"/>
          <w:szCs w:val="22"/>
        </w:rPr>
      </w:pPr>
      <w:proofErr w:type="gramStart"/>
      <w:r w:rsidRPr="005647A8">
        <w:rPr>
          <w:sz w:val="24"/>
          <w:szCs w:val="22"/>
        </w:rPr>
        <w:t xml:space="preserve">( </w:t>
      </w:r>
      <w:r w:rsidR="00672F94" w:rsidRPr="005647A8">
        <w:rPr>
          <w:sz w:val="24"/>
          <w:szCs w:val="24"/>
        </w:rPr>
        <w:t>Alexandre</w:t>
      </w:r>
      <w:proofErr w:type="gramEnd"/>
      <w:r w:rsidR="00672F94" w:rsidRPr="005647A8">
        <w:rPr>
          <w:sz w:val="24"/>
          <w:szCs w:val="24"/>
        </w:rPr>
        <w:t xml:space="preserve"> Miguel da Costa Mendes da Silva Santos</w:t>
      </w:r>
      <w:r w:rsidRPr="005647A8">
        <w:rPr>
          <w:sz w:val="24"/>
          <w:szCs w:val="22"/>
        </w:rPr>
        <w:t>)</w:t>
      </w:r>
      <w:r w:rsidRPr="005647A8">
        <w:rPr>
          <w:sz w:val="24"/>
          <w:szCs w:val="22"/>
        </w:rPr>
        <w:tab/>
      </w:r>
      <w:r w:rsidR="005647A8">
        <w:rPr>
          <w:sz w:val="24"/>
          <w:szCs w:val="22"/>
        </w:rPr>
        <w:tab/>
      </w:r>
      <w:r w:rsidRPr="005647A8">
        <w:rPr>
          <w:sz w:val="24"/>
          <w:szCs w:val="22"/>
        </w:rPr>
        <w:t>([•])</w:t>
      </w:r>
    </w:p>
    <w:p w14:paraId="0C8BFC5F" w14:textId="77777777" w:rsidR="00672F94" w:rsidRDefault="00672F94">
      <w:pPr>
        <w:rPr>
          <w:b/>
          <w:bCs/>
        </w:rPr>
      </w:pPr>
      <w:r>
        <w:rPr>
          <w:b/>
          <w:bCs/>
        </w:rPr>
        <w:br w:type="page"/>
      </w:r>
    </w:p>
    <w:p w14:paraId="34DE933C" w14:textId="7CC429FE" w:rsidR="00177A12" w:rsidRPr="00D6434C" w:rsidRDefault="00177A12" w:rsidP="00177A12">
      <w:pPr>
        <w:spacing w:line="360" w:lineRule="auto"/>
        <w:jc w:val="center"/>
        <w:rPr>
          <w:b/>
          <w:bCs/>
        </w:rPr>
      </w:pPr>
      <w:r>
        <w:rPr>
          <w:b/>
          <w:bCs/>
        </w:rPr>
        <w:lastRenderedPageBreak/>
        <w:t>A</w:t>
      </w:r>
      <w:r w:rsidRPr="00D6434C">
        <w:rPr>
          <w:b/>
          <w:bCs/>
        </w:rPr>
        <w:t>NEXO I</w:t>
      </w:r>
    </w:p>
    <w:p w14:paraId="59C33E56" w14:textId="77777777" w:rsidR="00177A12" w:rsidRPr="00FF14D0" w:rsidRDefault="00177A12" w:rsidP="00177A12">
      <w:pPr>
        <w:spacing w:line="360" w:lineRule="auto"/>
      </w:pPr>
      <w:r w:rsidRPr="00FF14D0">
        <w:t>Informação a disponibilizar pela DGEG:</w:t>
      </w:r>
    </w:p>
    <w:p w14:paraId="323B4568" w14:textId="77777777" w:rsidR="00177A12" w:rsidRPr="00FF14D0" w:rsidRDefault="00177A12" w:rsidP="00177A12">
      <w:pPr>
        <w:spacing w:line="360" w:lineRule="auto"/>
        <w:ind w:left="720"/>
      </w:pPr>
      <w:r>
        <w:t>Nome do posto;</w:t>
      </w:r>
    </w:p>
    <w:p w14:paraId="26E26A4B" w14:textId="77777777" w:rsidR="00177A12" w:rsidRPr="00FF14D0" w:rsidRDefault="00177A12" w:rsidP="00177A12">
      <w:pPr>
        <w:spacing w:line="360" w:lineRule="auto"/>
        <w:ind w:left="720"/>
      </w:pPr>
      <w:r>
        <w:t>Morada;</w:t>
      </w:r>
    </w:p>
    <w:p w14:paraId="57148BF9" w14:textId="77777777" w:rsidR="00177A12" w:rsidRPr="00FF14D0" w:rsidRDefault="00177A12" w:rsidP="00177A12">
      <w:pPr>
        <w:spacing w:line="360" w:lineRule="auto"/>
        <w:ind w:left="720"/>
      </w:pPr>
      <w:r>
        <w:t>Coordenadas geográficas;</w:t>
      </w:r>
    </w:p>
    <w:p w14:paraId="4A4AA94C" w14:textId="77777777" w:rsidR="00177A12" w:rsidRPr="00FF14D0" w:rsidRDefault="00177A12" w:rsidP="00177A12">
      <w:pPr>
        <w:spacing w:line="360" w:lineRule="auto"/>
        <w:ind w:left="720"/>
      </w:pPr>
      <w:r w:rsidRPr="00FF14D0">
        <w:t>Tipo de posto</w:t>
      </w:r>
      <w:r>
        <w:t>;</w:t>
      </w:r>
    </w:p>
    <w:p w14:paraId="2D4D9A48" w14:textId="77777777" w:rsidR="00177A12" w:rsidRPr="00FF14D0" w:rsidRDefault="00177A12" w:rsidP="00177A12">
      <w:pPr>
        <w:spacing w:line="360" w:lineRule="auto"/>
        <w:ind w:left="720"/>
      </w:pPr>
      <w:r w:rsidRPr="00FF14D0">
        <w:t>Marca</w:t>
      </w:r>
      <w:r>
        <w:t>;</w:t>
      </w:r>
    </w:p>
    <w:p w14:paraId="1524958C" w14:textId="77777777" w:rsidR="00177A12" w:rsidRPr="00FF14D0" w:rsidRDefault="00177A12" w:rsidP="00177A12">
      <w:pPr>
        <w:spacing w:line="360" w:lineRule="auto"/>
        <w:ind w:left="720"/>
      </w:pPr>
      <w:r w:rsidRPr="00FF14D0">
        <w:t>Serviços disponibilizados</w:t>
      </w:r>
      <w:r>
        <w:t>;</w:t>
      </w:r>
    </w:p>
    <w:p w14:paraId="3789EA16" w14:textId="77777777" w:rsidR="00177A12" w:rsidRPr="00FF14D0" w:rsidRDefault="00177A12" w:rsidP="00177A12">
      <w:pPr>
        <w:spacing w:line="360" w:lineRule="auto"/>
        <w:ind w:left="720"/>
      </w:pPr>
      <w:r w:rsidRPr="00FF14D0">
        <w:t>Horário de funcionamento</w:t>
      </w:r>
      <w:r>
        <w:t>;</w:t>
      </w:r>
    </w:p>
    <w:p w14:paraId="40E619BF" w14:textId="77777777" w:rsidR="00177A12" w:rsidRPr="00FF14D0" w:rsidRDefault="00177A12" w:rsidP="00177A12">
      <w:pPr>
        <w:spacing w:line="360" w:lineRule="auto"/>
        <w:ind w:left="720"/>
      </w:pPr>
      <w:r w:rsidRPr="00FF14D0">
        <w:t>Preços praticados dos combustíveis</w:t>
      </w:r>
      <w:r>
        <w:t>,</w:t>
      </w:r>
    </w:p>
    <w:p w14:paraId="5676805D" w14:textId="77777777" w:rsidR="00177A12" w:rsidRPr="00FF14D0" w:rsidRDefault="00177A12" w:rsidP="00177A12">
      <w:pPr>
        <w:spacing w:line="360" w:lineRule="auto"/>
        <w:ind w:left="720"/>
      </w:pPr>
      <w:r w:rsidRPr="00FF14D0">
        <w:t>Data da</w:t>
      </w:r>
      <w:r>
        <w:t xml:space="preserve"> última atualização dos preços.</w:t>
      </w:r>
    </w:p>
    <w:p w14:paraId="1B2750AC" w14:textId="77777777" w:rsidR="00177A12" w:rsidRDefault="00177A12" w:rsidP="00177A12"/>
    <w:p w14:paraId="4E4E84A4" w14:textId="77777777" w:rsidR="00177A12" w:rsidRDefault="00177A12" w:rsidP="00177A12"/>
    <w:p w14:paraId="35435D39" w14:textId="77777777" w:rsidR="00177A12" w:rsidRPr="00FF14D0" w:rsidRDefault="00177A12" w:rsidP="00177A12"/>
    <w:p w14:paraId="745C1EC8" w14:textId="77777777" w:rsidR="00177A12" w:rsidRPr="00D6434C" w:rsidRDefault="00177A12" w:rsidP="00177A12">
      <w:pPr>
        <w:spacing w:line="360" w:lineRule="auto"/>
        <w:jc w:val="center"/>
        <w:rPr>
          <w:b/>
          <w:bCs/>
        </w:rPr>
      </w:pPr>
      <w:r w:rsidRPr="00D6434C">
        <w:rPr>
          <w:b/>
          <w:bCs/>
        </w:rPr>
        <w:t>ANEXO II</w:t>
      </w:r>
    </w:p>
    <w:p w14:paraId="0D15DF03" w14:textId="77777777" w:rsidR="00177A12" w:rsidRPr="00FF14D0" w:rsidRDefault="00177A12" w:rsidP="00177A12">
      <w:pPr>
        <w:spacing w:after="200" w:line="360" w:lineRule="auto"/>
        <w:jc w:val="both"/>
      </w:pPr>
      <w:r w:rsidRPr="00FF14D0">
        <w:t>A plataforma de comunicação é disponibilizada pela DGEG</w:t>
      </w:r>
      <w:r>
        <w:t>,</w:t>
      </w:r>
      <w:r w:rsidRPr="00FF14D0">
        <w:t xml:space="preserve"> de modo a permitir</w:t>
      </w:r>
      <w:r>
        <w:t xml:space="preserve"> que a</w:t>
      </w:r>
      <w:r w:rsidRPr="00FF14D0">
        <w:t xml:space="preserve">s Entidades </w:t>
      </w:r>
      <w:r>
        <w:t>que assinam este Documento</w:t>
      </w:r>
      <w:r w:rsidRPr="00FF14D0">
        <w:t xml:space="preserve"> obte</w:t>
      </w:r>
      <w:r>
        <w:t>nham</w:t>
      </w:r>
      <w:r w:rsidRPr="00FF14D0">
        <w:t xml:space="preserve"> informação sobre os postos de abastecimento de combustíveis rodoviários e respetivos preços de venda ao público</w:t>
      </w:r>
      <w:r>
        <w:t>,</w:t>
      </w:r>
      <w:r w:rsidRPr="00FF14D0">
        <w:t xml:space="preserve"> por tipo de combustível. A disponibilização deste serviço </w:t>
      </w:r>
      <w:r>
        <w:t>é</w:t>
      </w:r>
      <w:r w:rsidRPr="00FF14D0">
        <w:t xml:space="preserve"> feita de acordo com as regras estipuladas no Manual da </w:t>
      </w:r>
      <w:r>
        <w:t>Plataforma de Comunicação, que é</w:t>
      </w:r>
      <w:r w:rsidRPr="00FF14D0">
        <w:t xml:space="preserve"> disponibilizado</w:t>
      </w:r>
      <w:r>
        <w:t xml:space="preserve"> e enviado</w:t>
      </w:r>
      <w:r w:rsidRPr="00FF14D0">
        <w:t xml:space="preserve"> à entidade </w:t>
      </w:r>
      <w:r>
        <w:t xml:space="preserve">após a receção </w:t>
      </w:r>
      <w:r w:rsidRPr="00FF14D0">
        <w:rPr>
          <w:bCs/>
          <w:iCs/>
        </w:rPr>
        <w:t xml:space="preserve">do </w:t>
      </w:r>
      <w:r>
        <w:rPr>
          <w:bCs/>
          <w:iCs/>
        </w:rPr>
        <w:t>Documento devidamente assinado por ambas as partes</w:t>
      </w:r>
      <w:r w:rsidRPr="00FF14D0">
        <w:rPr>
          <w:bCs/>
          <w:iCs/>
        </w:rPr>
        <w:t>.</w:t>
      </w:r>
    </w:p>
    <w:p w14:paraId="1B192F6A" w14:textId="77777777" w:rsidR="00177A12" w:rsidRPr="00FF14D0" w:rsidRDefault="00177A12" w:rsidP="00177A12">
      <w:pPr>
        <w:autoSpaceDE w:val="0"/>
        <w:autoSpaceDN w:val="0"/>
        <w:adjustRightInd w:val="0"/>
        <w:spacing w:line="360" w:lineRule="auto"/>
        <w:jc w:val="both"/>
        <w:rPr>
          <w:lang w:eastAsia="pt-PT"/>
        </w:rPr>
      </w:pPr>
      <w:r w:rsidRPr="00FF14D0">
        <w:rPr>
          <w:lang w:eastAsia="pt-PT"/>
        </w:rPr>
        <w:t xml:space="preserve">As operações definidas neste </w:t>
      </w:r>
      <w:r w:rsidRPr="00624556">
        <w:rPr>
          <w:i/>
          <w:iCs/>
          <w:lang w:eastAsia="pt-PT"/>
        </w:rPr>
        <w:t xml:space="preserve">Web </w:t>
      </w:r>
      <w:proofErr w:type="spellStart"/>
      <w:r w:rsidRPr="00624556">
        <w:rPr>
          <w:i/>
          <w:iCs/>
          <w:lang w:eastAsia="pt-PT"/>
        </w:rPr>
        <w:t>Service</w:t>
      </w:r>
      <w:proofErr w:type="spellEnd"/>
      <w:r w:rsidRPr="00FF14D0">
        <w:rPr>
          <w:lang w:eastAsia="pt-PT"/>
        </w:rPr>
        <w:t xml:space="preserve"> só podem ser acedidas através de canal seguro com autenticação por </w:t>
      </w:r>
      <w:r>
        <w:rPr>
          <w:lang w:eastAsia="pt-PT"/>
        </w:rPr>
        <w:t>utilizador (</w:t>
      </w:r>
      <w:proofErr w:type="spellStart"/>
      <w:r w:rsidRPr="00FF14D0">
        <w:rPr>
          <w:i/>
          <w:lang w:eastAsia="pt-PT"/>
        </w:rPr>
        <w:t>username</w:t>
      </w:r>
      <w:proofErr w:type="spellEnd"/>
      <w:r>
        <w:rPr>
          <w:i/>
          <w:lang w:eastAsia="pt-PT"/>
        </w:rPr>
        <w:t>)</w:t>
      </w:r>
      <w:r w:rsidRPr="00FF14D0">
        <w:rPr>
          <w:lang w:eastAsia="pt-PT"/>
        </w:rPr>
        <w:t xml:space="preserve"> e</w:t>
      </w:r>
      <w:r>
        <w:rPr>
          <w:lang w:eastAsia="pt-PT"/>
        </w:rPr>
        <w:t xml:space="preserve"> senha de acesso (</w:t>
      </w:r>
      <w:r w:rsidRPr="00FF14D0">
        <w:rPr>
          <w:i/>
          <w:lang w:eastAsia="pt-PT"/>
        </w:rPr>
        <w:t>password</w:t>
      </w:r>
      <w:r>
        <w:rPr>
          <w:i/>
          <w:lang w:eastAsia="pt-PT"/>
        </w:rPr>
        <w:t>)</w:t>
      </w:r>
      <w:r w:rsidRPr="00FF14D0">
        <w:rPr>
          <w:lang w:eastAsia="pt-PT"/>
        </w:rPr>
        <w:t>, que serão atribuídos pela DGEG.</w:t>
      </w:r>
    </w:p>
    <w:p w14:paraId="303CA743" w14:textId="77777777" w:rsidR="00177A12" w:rsidRPr="00FF14D0" w:rsidRDefault="00177A12" w:rsidP="00177A12">
      <w:pPr>
        <w:autoSpaceDE w:val="0"/>
        <w:autoSpaceDN w:val="0"/>
        <w:adjustRightInd w:val="0"/>
        <w:jc w:val="both"/>
      </w:pPr>
    </w:p>
    <w:p w14:paraId="21E98032" w14:textId="77777777" w:rsidR="00177A12" w:rsidRPr="00FF14D0" w:rsidRDefault="00177A12" w:rsidP="00177A12">
      <w:pPr>
        <w:spacing w:line="360" w:lineRule="auto"/>
        <w:jc w:val="both"/>
      </w:pPr>
      <w:r>
        <w:t xml:space="preserve">O acesso aos </w:t>
      </w:r>
      <w:r w:rsidRPr="00FF14D0">
        <w:t xml:space="preserve">dados do sistema </w:t>
      </w:r>
      <w:r>
        <w:t>é diário podendo estar restringido a</w:t>
      </w:r>
      <w:r w:rsidRPr="00FF14D0">
        <w:t>os seguintes períodos:</w:t>
      </w:r>
    </w:p>
    <w:p w14:paraId="15E7C340" w14:textId="77777777" w:rsidR="00177A12" w:rsidRPr="00FF14D0" w:rsidRDefault="00177A12" w:rsidP="00177A12">
      <w:pPr>
        <w:spacing w:line="360" w:lineRule="auto"/>
        <w:jc w:val="both"/>
      </w:pPr>
      <w:r w:rsidRPr="00FF14D0">
        <w:tab/>
        <w:t>* 03:00 às 04:00 horas</w:t>
      </w:r>
    </w:p>
    <w:p w14:paraId="773A33DB" w14:textId="77777777" w:rsidR="00177A12" w:rsidRPr="00FF14D0" w:rsidRDefault="00177A12" w:rsidP="00177A12">
      <w:pPr>
        <w:spacing w:line="360" w:lineRule="auto"/>
        <w:jc w:val="both"/>
      </w:pPr>
      <w:r w:rsidRPr="00FF14D0">
        <w:tab/>
        <w:t>* 13:00 às 14:00 horas</w:t>
      </w:r>
    </w:p>
    <w:p w14:paraId="0EE44EF3" w14:textId="77777777" w:rsidR="00177A12" w:rsidRPr="00FF14D0" w:rsidRDefault="00177A12" w:rsidP="00177A12">
      <w:pPr>
        <w:spacing w:line="360" w:lineRule="auto"/>
        <w:jc w:val="both"/>
      </w:pPr>
      <w:r w:rsidRPr="00FF14D0">
        <w:tab/>
        <w:t>* 20:00 às 21:00 horas</w:t>
      </w:r>
    </w:p>
    <w:p w14:paraId="11374E77" w14:textId="210E34CC" w:rsidR="008B6062" w:rsidRDefault="008B6062">
      <w:pPr>
        <w:rPr>
          <w:rFonts w:ascii="Calibri" w:hAnsi="Calibri"/>
          <w:szCs w:val="22"/>
        </w:rPr>
      </w:pPr>
    </w:p>
    <w:sectPr w:rsidR="008B6062" w:rsidSect="002C2E03">
      <w:headerReference w:type="default" r:id="rId10"/>
      <w:footerReference w:type="default" r:id="rId11"/>
      <w:headerReference w:type="first" r:id="rId12"/>
      <w:footerReference w:type="first" r:id="rId13"/>
      <w:footnotePr>
        <w:numRestart w:val="eachSect"/>
      </w:footnotePr>
      <w:pgSz w:w="11907" w:h="16840" w:code="9"/>
      <w:pgMar w:top="3119" w:right="907" w:bottom="142" w:left="1134" w:header="539" w:footer="283" w:gutter="0"/>
      <w:pgNumType w:fmt="numberInDash"/>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B6778" w14:textId="77777777" w:rsidR="00EF50C8" w:rsidRDefault="00EF50C8">
      <w:r>
        <w:separator/>
      </w:r>
    </w:p>
  </w:endnote>
  <w:endnote w:type="continuationSeparator" w:id="0">
    <w:p w14:paraId="1B5E76D8" w14:textId="77777777" w:rsidR="00EF50C8" w:rsidRDefault="00EF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6036" w14:textId="10A28F94" w:rsidR="00177A12" w:rsidRPr="002C2E03" w:rsidRDefault="00177A12" w:rsidP="00177A12">
    <w:pPr>
      <w:pStyle w:val="Rodap"/>
      <w:rPr>
        <w:sz w:val="18"/>
        <w:szCs w:val="16"/>
      </w:rPr>
    </w:pPr>
    <w:r w:rsidRPr="002C2E03">
      <w:rPr>
        <w:sz w:val="18"/>
        <w:szCs w:val="16"/>
      </w:rPr>
      <w:t>Av. 5 de Outubro, 208 (Edifício Santa Maria)</w:t>
    </w:r>
  </w:p>
  <w:p w14:paraId="4CDACADD" w14:textId="77777777" w:rsidR="00177A12" w:rsidRPr="002C2E03" w:rsidRDefault="00177A12" w:rsidP="00177A12">
    <w:pPr>
      <w:pStyle w:val="Rodap"/>
      <w:rPr>
        <w:sz w:val="18"/>
        <w:szCs w:val="16"/>
      </w:rPr>
    </w:pPr>
    <w:r w:rsidRPr="002C2E03">
      <w:rPr>
        <w:sz w:val="18"/>
        <w:szCs w:val="16"/>
      </w:rPr>
      <w:t>1069-039 LISBOA</w:t>
    </w:r>
  </w:p>
  <w:p w14:paraId="00A55290" w14:textId="77777777" w:rsidR="00177A12" w:rsidRPr="002C2E03" w:rsidRDefault="00177A12" w:rsidP="00177A12">
    <w:pPr>
      <w:pStyle w:val="Rodap"/>
      <w:rPr>
        <w:sz w:val="18"/>
        <w:szCs w:val="16"/>
      </w:rPr>
    </w:pPr>
    <w:r w:rsidRPr="002C2E03">
      <w:rPr>
        <w:sz w:val="18"/>
        <w:szCs w:val="16"/>
      </w:rPr>
      <w:t>Tel.: 217922700/800/738</w:t>
    </w:r>
  </w:p>
  <w:p w14:paraId="15ACAFD8" w14:textId="2D9D8FCE" w:rsidR="00177A12" w:rsidRPr="002C2E03" w:rsidRDefault="00177A12" w:rsidP="00177A12">
    <w:pPr>
      <w:pStyle w:val="Rodap"/>
      <w:rPr>
        <w:sz w:val="18"/>
        <w:szCs w:val="16"/>
      </w:rPr>
    </w:pPr>
    <w:r w:rsidRPr="002C2E03">
      <w:rPr>
        <w:sz w:val="18"/>
        <w:szCs w:val="16"/>
      </w:rPr>
      <w:t>E-mail: estatistica@dgeg.gov.pt</w:t>
    </w:r>
  </w:p>
  <w:p w14:paraId="336E7BF4" w14:textId="77777777" w:rsidR="00D16B4D" w:rsidRPr="002C2E03" w:rsidRDefault="00D16B4D">
    <w:pPr>
      <w:pStyle w:val="Rodap"/>
      <w:rPr>
        <w:sz w:val="18"/>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DD61" w14:textId="77777777" w:rsidR="00177A12" w:rsidRPr="00177A12" w:rsidRDefault="00177A12" w:rsidP="00177A12">
    <w:pPr>
      <w:pStyle w:val="Rodap"/>
      <w:rPr>
        <w:sz w:val="18"/>
        <w:szCs w:val="16"/>
      </w:rPr>
    </w:pPr>
    <w:r w:rsidRPr="00177A12">
      <w:rPr>
        <w:sz w:val="18"/>
        <w:szCs w:val="16"/>
      </w:rPr>
      <w:t>Av. 5 de Outubro, 208 (Edifício Santa Maria)</w:t>
    </w:r>
  </w:p>
  <w:p w14:paraId="1A5E833E" w14:textId="4C957C8E" w:rsidR="00177A12" w:rsidRPr="00177A12" w:rsidRDefault="00177A12" w:rsidP="00177A12">
    <w:pPr>
      <w:pStyle w:val="Rodap"/>
      <w:rPr>
        <w:sz w:val="18"/>
        <w:szCs w:val="16"/>
      </w:rPr>
    </w:pPr>
    <w:r w:rsidRPr="00177A12">
      <w:rPr>
        <w:sz w:val="18"/>
        <w:szCs w:val="16"/>
      </w:rPr>
      <w:t>1069-039 LISBOA</w:t>
    </w:r>
  </w:p>
  <w:p w14:paraId="36DDB36C" w14:textId="0001B8F7" w:rsidR="00177A12" w:rsidRPr="00177A12" w:rsidRDefault="00177A12" w:rsidP="00177A12">
    <w:pPr>
      <w:pStyle w:val="Rodap"/>
      <w:rPr>
        <w:sz w:val="18"/>
        <w:szCs w:val="16"/>
      </w:rPr>
    </w:pPr>
    <w:r w:rsidRPr="00177A12">
      <w:rPr>
        <w:sz w:val="18"/>
        <w:szCs w:val="16"/>
      </w:rPr>
      <w:t>Tel.: 217922700/800/738</w:t>
    </w:r>
  </w:p>
  <w:p w14:paraId="1801BC97" w14:textId="7238FE2A" w:rsidR="00177A12" w:rsidRPr="00177A12" w:rsidRDefault="00177A12" w:rsidP="00177A12">
    <w:pPr>
      <w:pStyle w:val="Rodap"/>
      <w:rPr>
        <w:sz w:val="18"/>
        <w:szCs w:val="16"/>
      </w:rPr>
    </w:pPr>
    <w:r w:rsidRPr="00177A12">
      <w:rPr>
        <w:sz w:val="18"/>
        <w:szCs w:val="16"/>
      </w:rPr>
      <w:t>E-mail: estatistica@dgeg.gov.pt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3A10E" w14:textId="77777777" w:rsidR="00EF50C8" w:rsidRDefault="00EF50C8">
      <w:r>
        <w:separator/>
      </w:r>
    </w:p>
  </w:footnote>
  <w:footnote w:type="continuationSeparator" w:id="0">
    <w:p w14:paraId="1349F046" w14:textId="77777777" w:rsidR="00EF50C8" w:rsidRDefault="00EF5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058F" w14:textId="12DDDADD" w:rsidR="004E2837" w:rsidRDefault="007F7201" w:rsidP="00EF1EB7">
    <w:pPr>
      <w:pStyle w:val="Cabealho"/>
      <w:ind w:left="426"/>
    </w:pPr>
    <w:r>
      <w:rPr>
        <w:noProof/>
        <w:lang w:eastAsia="pt-PT"/>
      </w:rPr>
      <mc:AlternateContent>
        <mc:Choice Requires="wpc">
          <w:drawing>
            <wp:anchor distT="0" distB="0" distL="114300" distR="114300" simplePos="0" relativeHeight="251661312" behindDoc="0" locked="0" layoutInCell="1" allowOverlap="1" wp14:anchorId="64221BBC" wp14:editId="0B8EF822">
              <wp:simplePos x="0" y="0"/>
              <wp:positionH relativeFrom="character">
                <wp:posOffset>0</wp:posOffset>
              </wp:positionH>
              <wp:positionV relativeFrom="line">
                <wp:posOffset>635</wp:posOffset>
              </wp:positionV>
              <wp:extent cx="5829300" cy="1325880"/>
              <wp:effectExtent l="0" t="0" r="0" b="0"/>
              <wp:wrapNone/>
              <wp:docPr id="1671220236" name="Juta 16712202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03917993" name="Group 50"/>
                      <wpg:cNvGrpSpPr>
                        <a:grpSpLocks/>
                      </wpg:cNvGrpSpPr>
                      <wpg:grpSpPr bwMode="auto">
                        <a:xfrm>
                          <a:off x="171450" y="385740"/>
                          <a:ext cx="5494655" cy="651510"/>
                          <a:chOff x="0" y="0"/>
                          <a:chExt cx="6923" cy="821"/>
                        </a:xfrm>
                      </wpg:grpSpPr>
                      <pic:pic xmlns:pic="http://schemas.openxmlformats.org/drawingml/2006/picture">
                        <pic:nvPicPr>
                          <pic:cNvPr id="402706883" name="Picture 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518" y="0"/>
                            <a:ext cx="1405" cy="8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00616914" name="Picture 52"/>
                          <pic:cNvPicPr>
                            <a:picLocks noChangeAspect="1" noChangeArrowheads="1"/>
                          </pic:cNvPicPr>
                        </pic:nvPicPr>
                        <pic:blipFill>
                          <a:blip r:embed="rId2">
                            <a:extLst>
                              <a:ext uri="{28A0092B-C50C-407E-A947-70E740481C1C}">
                                <a14:useLocalDpi xmlns:a14="http://schemas.microsoft.com/office/drawing/2010/main" val="0"/>
                              </a:ext>
                            </a:extLst>
                          </a:blip>
                          <a:srcRect t="10170" b="10170"/>
                          <a:stretch/>
                        </pic:blipFill>
                        <pic:spPr bwMode="auto">
                          <a:xfrm>
                            <a:off x="0" y="65"/>
                            <a:ext cx="2045" cy="756"/>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14:sizeRelH relativeFrom="page">
                <wp14:pctWidth>0</wp14:pctWidth>
              </wp14:sizeRelH>
              <wp14:sizeRelV relativeFrom="page">
                <wp14:pctHeight>0</wp14:pctHeight>
              </wp14:sizeRelV>
            </wp:anchor>
          </w:drawing>
        </mc:Choice>
        <mc:Fallback>
          <w:pict>
            <v:group w14:anchorId="7FC7AAD6" id="Juta 1671220236" o:spid="_x0000_s1026" editas="canvas" style="position:absolute;margin-left:0;margin-top:.05pt;width:459pt;height:104.4pt;z-index:251661312;mso-position-horizontal-relative:char;mso-position-vertical-relative:line" coordsize="58293,1325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13258;visibility:visible;mso-wrap-style:square">
                <v:fill o:detectmouseclick="t"/>
                <v:path o:connecttype="none"/>
              </v:shape>
              <v:group id="Group 50" o:spid="_x0000_s1028" style="position:absolute;left:1714;top:3857;width:54947;height:6515" coordsize="6923,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">
                <v:shape id="Picture 51" o:spid="_x0000_s1029" type="#_x0000_t75" style="position:absolute;left:5518;width:1405;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">
                  <v:imagedata r:id="rId3" o:title=""/>
                </v:shape>
                <v:shape id="Picture 52" o:spid="_x0000_s1030" type="#_x0000_t75" style="position:absolute;top:65;width:2045;height: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">
                  <v:imagedata r:id="rId4" o:title="" croptop="6665f" cropbottom="6665f"/>
                </v:shape>
              </v:group>
              <w10:wrap anchory="line"/>
            </v:group>
          </w:pict>
        </mc:Fallback>
      </mc:AlternateContent>
    </w:r>
    <w:r w:rsidR="008B74A6">
      <w:rPr>
        <w:noProof/>
        <w:lang w:eastAsia="pt-PT"/>
      </w:rPr>
      <mc:AlternateContent>
        <mc:Choice Requires="wpc">
          <w:drawing>
            <wp:anchor distT="0" distB="0" distL="114300" distR="114300" simplePos="0" relativeHeight="251657216" behindDoc="0" locked="0" layoutInCell="1" allowOverlap="1" wp14:anchorId="35614FD5" wp14:editId="790012CA">
              <wp:simplePos x="0" y="0"/>
              <wp:positionH relativeFrom="character">
                <wp:posOffset>0</wp:posOffset>
              </wp:positionH>
              <wp:positionV relativeFrom="line">
                <wp:posOffset>0</wp:posOffset>
              </wp:positionV>
              <wp:extent cx="5193030" cy="1086485"/>
              <wp:effectExtent l="0" t="0" r="0" b="0"/>
              <wp:wrapNone/>
              <wp:docPr id="21" name="Juta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w:pict>
            <v:group w14:anchorId="4185491D" id="Juta 21" o:spid="_x0000_s1026" editas="canvas" style="position:absolute;margin-left:0;margin-top:0;width:408.9pt;height:85.55pt;z-index:251657216;mso-position-horizontal-relative:char;mso-position-vertical-relative:line" coordsize="51930,10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">
              <v:shape id="_x0000_s1027" type="#_x0000_t75" style="position:absolute;width:51930;height:10864;visibility:visible;mso-wrap-style:square">
                <v:fill o:detectmouseclick="t"/>
                <v:path o:connecttype="none"/>
              </v:shape>
              <w10:wrap anchory="line"/>
            </v:group>
          </w:pict>
        </mc:Fallback>
      </mc:AlternateContent>
    </w:r>
    <w:r w:rsidR="008B74A6">
      <w:rPr>
        <w:noProof/>
      </w:rPr>
      <mc:AlternateContent>
        <mc:Choice Requires="wps">
          <w:drawing>
            <wp:inline distT="0" distB="0" distL="0" distR="0" wp14:anchorId="512B6FB2" wp14:editId="0A68E858">
              <wp:extent cx="5105400" cy="746760"/>
              <wp:effectExtent l="0" t="0" r="0" b="0"/>
              <wp:docPr id="2"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05400" cy="746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19062" id="AutoShape 1" o:spid="_x0000_s1026" style="width:402pt;height: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" filled="f" stroked="f">
              <o:lock v:ext="edit" aspectratio="t"/>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DA04" w14:textId="6AFD596D" w:rsidR="00D16B4D" w:rsidRPr="009F6C65" w:rsidRDefault="007F7201" w:rsidP="00EF1EB7">
    <w:pPr>
      <w:pStyle w:val="Cabealho"/>
      <w:rPr>
        <w:rFonts w:ascii="Calibri" w:hAnsi="Calibri"/>
        <w:szCs w:val="22"/>
      </w:rPr>
    </w:pPr>
    <w:r>
      <w:rPr>
        <w:noProof/>
        <w:lang w:eastAsia="pt-PT"/>
      </w:rPr>
      <mc:AlternateContent>
        <mc:Choice Requires="wpc">
          <w:drawing>
            <wp:anchor distT="0" distB="0" distL="114300" distR="114300" simplePos="0" relativeHeight="251659264" behindDoc="0" locked="0" layoutInCell="1" allowOverlap="1" wp14:anchorId="145CABB4" wp14:editId="4233CAAB">
              <wp:simplePos x="0" y="0"/>
              <wp:positionH relativeFrom="character">
                <wp:posOffset>3810</wp:posOffset>
              </wp:positionH>
              <wp:positionV relativeFrom="line">
                <wp:posOffset>635</wp:posOffset>
              </wp:positionV>
              <wp:extent cx="5829300" cy="1325880"/>
              <wp:effectExtent l="0" t="0" r="0" b="0"/>
              <wp:wrapNone/>
              <wp:docPr id="22" name="Juta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660401270" name="Group 50"/>
                      <wpg:cNvGrpSpPr>
                        <a:grpSpLocks/>
                      </wpg:cNvGrpSpPr>
                      <wpg:grpSpPr bwMode="auto">
                        <a:xfrm>
                          <a:off x="171450" y="385740"/>
                          <a:ext cx="5494655" cy="651510"/>
                          <a:chOff x="0" y="0"/>
                          <a:chExt cx="6923" cy="821"/>
                        </a:xfrm>
                      </wpg:grpSpPr>
                      <pic:pic xmlns:pic="http://schemas.openxmlformats.org/drawingml/2006/picture">
                        <pic:nvPicPr>
                          <pic:cNvPr id="787570601" name="Picture 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518" y="0"/>
                            <a:ext cx="1405" cy="8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91521651" name="Picture 52"/>
                          <pic:cNvPicPr>
                            <a:picLocks noChangeAspect="1" noChangeArrowheads="1"/>
                          </pic:cNvPicPr>
                        </pic:nvPicPr>
                        <pic:blipFill>
                          <a:blip r:embed="rId2">
                            <a:extLst>
                              <a:ext uri="{28A0092B-C50C-407E-A947-70E740481C1C}">
                                <a14:useLocalDpi xmlns:a14="http://schemas.microsoft.com/office/drawing/2010/main" val="0"/>
                              </a:ext>
                            </a:extLst>
                          </a:blip>
                          <a:srcRect t="10170" b="10170"/>
                          <a:stretch/>
                        </pic:blipFill>
                        <pic:spPr bwMode="auto">
                          <a:xfrm>
                            <a:off x="0" y="65"/>
                            <a:ext cx="2045" cy="756"/>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14:sizeRelH relativeFrom="page">
                <wp14:pctWidth>0</wp14:pctWidth>
              </wp14:sizeRelH>
              <wp14:sizeRelV relativeFrom="page">
                <wp14:pctHeight>0</wp14:pctHeight>
              </wp14:sizeRelV>
            </wp:anchor>
          </w:drawing>
        </mc:Choice>
        <mc:Fallback>
          <w:pict>
            <v:group w14:anchorId="2A7759DC" id="Juta 22" o:spid="_x0000_s1026" editas="canvas" style="position:absolute;margin-left:.3pt;margin-top:.05pt;width:459pt;height:104.4pt;z-index:251659264;mso-position-horizontal-relative:char;mso-position-vertical-relative:line" coordsize="58293,1325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13258;visibility:visible;mso-wrap-style:square">
                <v:fill o:detectmouseclick="t"/>
                <v:path o:connecttype="none"/>
              </v:shape>
              <v:group id="Group 50" o:spid="_x0000_s1028" style="position:absolute;left:1714;top:3857;width:54947;height:6515" coordsize="6923,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">
                <v:shape id="Picture 51" o:spid="_x0000_s1029" type="#_x0000_t75" style="position:absolute;left:5518;width:1405;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">
                  <v:imagedata r:id="rId3" o:title=""/>
                </v:shape>
                <v:shape id="Picture 52" o:spid="_x0000_s1030" type="#_x0000_t75" style="position:absolute;top:65;width:2045;height: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">
                  <v:imagedata r:id="rId4" o:title="" croptop="6665f" cropbottom="6665f"/>
                </v:shape>
              </v:group>
              <w10:wrap anchory="line"/>
            </v:group>
          </w:pict>
        </mc:Fallback>
      </mc:AlternateContent>
    </w:r>
    <w:r w:rsidR="008B74A6">
      <w:rPr>
        <w:noProof/>
      </w:rPr>
      <mc:AlternateContent>
        <mc:Choice Requires="wps">
          <w:drawing>
            <wp:inline distT="0" distB="0" distL="0" distR="0" wp14:anchorId="527F4B57" wp14:editId="15F2097F">
              <wp:extent cx="5669280" cy="1752600"/>
              <wp:effectExtent l="0" t="0" r="0" b="0"/>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69280" cy="175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D18AA" id="AutoShape 2" o:spid="_x0000_s1026" style="width:446.4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" filled="f" stroked="f">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F4945"/>
    <w:multiLevelType w:val="hybridMultilevel"/>
    <w:tmpl w:val="AA4CD932"/>
    <w:lvl w:ilvl="0" w:tplc="35E63392">
      <w:start w:val="1"/>
      <w:numFmt w:val="decimal"/>
      <w:lvlText w:val="%1)"/>
      <w:lvlJc w:val="left"/>
      <w:pPr>
        <w:tabs>
          <w:tab w:val="num" w:pos="720"/>
        </w:tabs>
        <w:ind w:left="720" w:hanging="360"/>
      </w:pPr>
      <w:rPr>
        <w:rFonts w:ascii="Times New Roman" w:eastAsia="Times New Roman" w:hAnsi="Times New Roman" w:cs="Times New Roman"/>
        <w:b/>
      </w:rPr>
    </w:lvl>
    <w:lvl w:ilvl="1" w:tplc="C044840C">
      <w:start w:val="1"/>
      <w:numFmt w:val="lowerLetter"/>
      <w:lvlText w:val="%2)"/>
      <w:lvlJc w:val="left"/>
      <w:pPr>
        <w:tabs>
          <w:tab w:val="num" w:pos="1440"/>
        </w:tabs>
        <w:ind w:left="1440" w:hanging="360"/>
      </w:pPr>
      <w:rPr>
        <w:rFonts w:cs="Times New Roman" w:hint="default"/>
        <w:b w:val="0"/>
        <w:i w:val="0"/>
      </w:rPr>
    </w:lvl>
    <w:lvl w:ilvl="2" w:tplc="3908434E">
      <w:start w:val="1"/>
      <w:numFmt w:val="lowerRoman"/>
      <w:lvlText w:val="%3."/>
      <w:lvlJc w:val="right"/>
      <w:pPr>
        <w:tabs>
          <w:tab w:val="num" w:pos="2160"/>
        </w:tabs>
        <w:ind w:left="2160" w:hanging="180"/>
      </w:pPr>
      <w:rPr>
        <w:rFonts w:cs="Times New Roman"/>
      </w:rPr>
    </w:lvl>
    <w:lvl w:ilvl="3" w:tplc="7C2AE780" w:tentative="1">
      <w:start w:val="1"/>
      <w:numFmt w:val="decimal"/>
      <w:lvlText w:val="%4."/>
      <w:lvlJc w:val="left"/>
      <w:pPr>
        <w:tabs>
          <w:tab w:val="num" w:pos="2880"/>
        </w:tabs>
        <w:ind w:left="2880" w:hanging="360"/>
      </w:pPr>
      <w:rPr>
        <w:rFonts w:cs="Times New Roman"/>
      </w:rPr>
    </w:lvl>
    <w:lvl w:ilvl="4" w:tplc="C7F0C4C2" w:tentative="1">
      <w:start w:val="1"/>
      <w:numFmt w:val="lowerLetter"/>
      <w:lvlText w:val="%5."/>
      <w:lvlJc w:val="left"/>
      <w:pPr>
        <w:tabs>
          <w:tab w:val="num" w:pos="3600"/>
        </w:tabs>
        <w:ind w:left="3600" w:hanging="360"/>
      </w:pPr>
      <w:rPr>
        <w:rFonts w:cs="Times New Roman"/>
      </w:rPr>
    </w:lvl>
    <w:lvl w:ilvl="5" w:tplc="D3CEFDCA" w:tentative="1">
      <w:start w:val="1"/>
      <w:numFmt w:val="lowerRoman"/>
      <w:lvlText w:val="%6."/>
      <w:lvlJc w:val="right"/>
      <w:pPr>
        <w:tabs>
          <w:tab w:val="num" w:pos="4320"/>
        </w:tabs>
        <w:ind w:left="4320" w:hanging="180"/>
      </w:pPr>
      <w:rPr>
        <w:rFonts w:cs="Times New Roman"/>
      </w:rPr>
    </w:lvl>
    <w:lvl w:ilvl="6" w:tplc="C5D0400E" w:tentative="1">
      <w:start w:val="1"/>
      <w:numFmt w:val="decimal"/>
      <w:lvlText w:val="%7."/>
      <w:lvlJc w:val="left"/>
      <w:pPr>
        <w:tabs>
          <w:tab w:val="num" w:pos="5040"/>
        </w:tabs>
        <w:ind w:left="5040" w:hanging="360"/>
      </w:pPr>
      <w:rPr>
        <w:rFonts w:cs="Times New Roman"/>
      </w:rPr>
    </w:lvl>
    <w:lvl w:ilvl="7" w:tplc="DF9047C8" w:tentative="1">
      <w:start w:val="1"/>
      <w:numFmt w:val="lowerLetter"/>
      <w:lvlText w:val="%8."/>
      <w:lvlJc w:val="left"/>
      <w:pPr>
        <w:tabs>
          <w:tab w:val="num" w:pos="5760"/>
        </w:tabs>
        <w:ind w:left="5760" w:hanging="360"/>
      </w:pPr>
      <w:rPr>
        <w:rFonts w:cs="Times New Roman"/>
      </w:rPr>
    </w:lvl>
    <w:lvl w:ilvl="8" w:tplc="4246F7BA" w:tentative="1">
      <w:start w:val="1"/>
      <w:numFmt w:val="lowerRoman"/>
      <w:lvlText w:val="%9."/>
      <w:lvlJc w:val="right"/>
      <w:pPr>
        <w:tabs>
          <w:tab w:val="num" w:pos="6480"/>
        </w:tabs>
        <w:ind w:left="6480" w:hanging="180"/>
      </w:pPr>
      <w:rPr>
        <w:rFonts w:cs="Times New Roman"/>
      </w:rPr>
    </w:lvl>
  </w:abstractNum>
  <w:num w:numId="1" w16cid:durableId="173986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10"/>
  <w:displayHorizontalDrawingGridEvery w:val="0"/>
  <w:displayVerticalDrawingGridEvery w:val="0"/>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4A6"/>
    <w:rsid w:val="00015B51"/>
    <w:rsid w:val="000507A2"/>
    <w:rsid w:val="00096206"/>
    <w:rsid w:val="000A45B2"/>
    <w:rsid w:val="000B345A"/>
    <w:rsid w:val="0012473F"/>
    <w:rsid w:val="00141D10"/>
    <w:rsid w:val="00150D05"/>
    <w:rsid w:val="001661C6"/>
    <w:rsid w:val="00177A12"/>
    <w:rsid w:val="001C39AD"/>
    <w:rsid w:val="001C3BBD"/>
    <w:rsid w:val="001C6214"/>
    <w:rsid w:val="001D1D15"/>
    <w:rsid w:val="001D71F5"/>
    <w:rsid w:val="001F2A99"/>
    <w:rsid w:val="00201EAF"/>
    <w:rsid w:val="002066C2"/>
    <w:rsid w:val="002232B0"/>
    <w:rsid w:val="00231C71"/>
    <w:rsid w:val="002728F2"/>
    <w:rsid w:val="0029683D"/>
    <w:rsid w:val="002C2E03"/>
    <w:rsid w:val="002E4AD2"/>
    <w:rsid w:val="003101AE"/>
    <w:rsid w:val="00332B73"/>
    <w:rsid w:val="00382614"/>
    <w:rsid w:val="003857F9"/>
    <w:rsid w:val="0038667B"/>
    <w:rsid w:val="003A2EBA"/>
    <w:rsid w:val="003B5378"/>
    <w:rsid w:val="003C47AF"/>
    <w:rsid w:val="003D098F"/>
    <w:rsid w:val="003D500E"/>
    <w:rsid w:val="003F17F8"/>
    <w:rsid w:val="004032D0"/>
    <w:rsid w:val="00426F15"/>
    <w:rsid w:val="004375A8"/>
    <w:rsid w:val="004528D0"/>
    <w:rsid w:val="0045529A"/>
    <w:rsid w:val="00481CCC"/>
    <w:rsid w:val="004B0143"/>
    <w:rsid w:val="004B6BA7"/>
    <w:rsid w:val="004E2837"/>
    <w:rsid w:val="005127C6"/>
    <w:rsid w:val="00527A8B"/>
    <w:rsid w:val="005363E3"/>
    <w:rsid w:val="005474F5"/>
    <w:rsid w:val="005647A8"/>
    <w:rsid w:val="00570AF3"/>
    <w:rsid w:val="00577EBD"/>
    <w:rsid w:val="00586B46"/>
    <w:rsid w:val="005B0EE2"/>
    <w:rsid w:val="005B6E71"/>
    <w:rsid w:val="005F29B0"/>
    <w:rsid w:val="00624611"/>
    <w:rsid w:val="006305D5"/>
    <w:rsid w:val="00656A86"/>
    <w:rsid w:val="00672F94"/>
    <w:rsid w:val="006B4F13"/>
    <w:rsid w:val="006D687D"/>
    <w:rsid w:val="006E24A1"/>
    <w:rsid w:val="006F6222"/>
    <w:rsid w:val="00702C58"/>
    <w:rsid w:val="007308FB"/>
    <w:rsid w:val="0073640F"/>
    <w:rsid w:val="00740D7A"/>
    <w:rsid w:val="007435B8"/>
    <w:rsid w:val="007567F5"/>
    <w:rsid w:val="007B5548"/>
    <w:rsid w:val="007B7FA1"/>
    <w:rsid w:val="007D24EB"/>
    <w:rsid w:val="007D27D0"/>
    <w:rsid w:val="007F7201"/>
    <w:rsid w:val="00841683"/>
    <w:rsid w:val="008723F1"/>
    <w:rsid w:val="0087332A"/>
    <w:rsid w:val="008A64C1"/>
    <w:rsid w:val="008B040D"/>
    <w:rsid w:val="008B6062"/>
    <w:rsid w:val="008B74A6"/>
    <w:rsid w:val="008D4CB6"/>
    <w:rsid w:val="008D75E4"/>
    <w:rsid w:val="00905BE5"/>
    <w:rsid w:val="00956157"/>
    <w:rsid w:val="009A6EA2"/>
    <w:rsid w:val="009B0C58"/>
    <w:rsid w:val="009B7630"/>
    <w:rsid w:val="009F6C65"/>
    <w:rsid w:val="00A26C91"/>
    <w:rsid w:val="00A304BE"/>
    <w:rsid w:val="00A42A5F"/>
    <w:rsid w:val="00A65027"/>
    <w:rsid w:val="00A71802"/>
    <w:rsid w:val="00A76B19"/>
    <w:rsid w:val="00A91852"/>
    <w:rsid w:val="00AC3536"/>
    <w:rsid w:val="00AD7806"/>
    <w:rsid w:val="00B03E21"/>
    <w:rsid w:val="00B04800"/>
    <w:rsid w:val="00B14BB2"/>
    <w:rsid w:val="00B53CDD"/>
    <w:rsid w:val="00B625D7"/>
    <w:rsid w:val="00B86265"/>
    <w:rsid w:val="00BB76D7"/>
    <w:rsid w:val="00C1382E"/>
    <w:rsid w:val="00C261DC"/>
    <w:rsid w:val="00C46868"/>
    <w:rsid w:val="00C64FCD"/>
    <w:rsid w:val="00C90AAF"/>
    <w:rsid w:val="00CB42E3"/>
    <w:rsid w:val="00CD1050"/>
    <w:rsid w:val="00D16B4D"/>
    <w:rsid w:val="00D4714E"/>
    <w:rsid w:val="00D83AE1"/>
    <w:rsid w:val="00E24203"/>
    <w:rsid w:val="00E81621"/>
    <w:rsid w:val="00EA00E4"/>
    <w:rsid w:val="00EC26DE"/>
    <w:rsid w:val="00EC2A32"/>
    <w:rsid w:val="00EE6A60"/>
    <w:rsid w:val="00EF1EB7"/>
    <w:rsid w:val="00EF50C8"/>
    <w:rsid w:val="00F43AC8"/>
    <w:rsid w:val="00F706AE"/>
    <w:rsid w:val="00F92417"/>
    <w:rsid w:val="00F955FA"/>
    <w:rsid w:val="00FA5506"/>
    <w:rsid w:val="00FB3623"/>
    <w:rsid w:val="00FD1315"/>
    <w:rsid w:val="00FD4E15"/>
    <w:rsid w:val="00FF00F5"/>
    <w:rsid w:val="0B9CDEB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martTagType w:namespaceuri="SmartTagTypeLegixLinks" w:name="LegixLinks"/>
  <w:shapeDefaults>
    <o:shapedefaults v:ext="edit" spidmax="2050"/>
    <o:shapelayout v:ext="edit">
      <o:idmap v:ext="edit" data="2"/>
    </o:shapelayout>
  </w:shapeDefaults>
  <w:decimalSymbol w:val="."/>
  <w:listSeparator w:val=";"/>
  <w14:docId w14:val="63DED0FD"/>
  <w15:docId w15:val="{B3B0B7BA-6068-4682-A31F-FD340BB6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imes New Roman" w:hAnsi="Courier"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sz w:val="22"/>
      <w:lang w:eastAsia="en-U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1">
    <w:name w:val="Título 11"/>
    <w:basedOn w:val="Normal"/>
    <w:next w:val="Normal"/>
    <w:qFormat/>
    <w:pPr>
      <w:keepNext/>
      <w:outlineLvl w:val="0"/>
    </w:pPr>
    <w:rPr>
      <w:rFonts w:ascii="Arial" w:hAnsi="Arial" w:cs="Arial"/>
      <w:b/>
      <w:bCs/>
      <w:sz w:val="24"/>
      <w:szCs w:val="24"/>
    </w:rPr>
  </w:style>
  <w:style w:type="paragraph" w:styleId="Rodap">
    <w:name w:val="footer"/>
    <w:basedOn w:val="Normal"/>
    <w:link w:val="RodapCarter"/>
    <w:uiPriority w:val="99"/>
    <w:pPr>
      <w:tabs>
        <w:tab w:val="center" w:pos="4819"/>
        <w:tab w:val="right" w:pos="9071"/>
      </w:tabs>
    </w:pPr>
  </w:style>
  <w:style w:type="paragraph" w:styleId="Cabealho">
    <w:name w:val="header"/>
    <w:basedOn w:val="Normal"/>
    <w:pPr>
      <w:tabs>
        <w:tab w:val="center" w:pos="4819"/>
        <w:tab w:val="right" w:pos="9071"/>
      </w:tabs>
    </w:pPr>
  </w:style>
  <w:style w:type="table" w:styleId="TabelacomGrelha">
    <w:name w:val="Table Grid"/>
    <w:basedOn w:val="Tabelanormal"/>
    <w:rsid w:val="00D16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Tipodeletrapredefinidodopargrafo"/>
    <w:rsid w:val="003F17F8"/>
  </w:style>
  <w:style w:type="character" w:customStyle="1" w:styleId="RodapCarter">
    <w:name w:val="Rodapé Caráter"/>
    <w:link w:val="Rodap"/>
    <w:uiPriority w:val="99"/>
    <w:rsid w:val="000507A2"/>
    <w:rPr>
      <w:rFonts w:ascii="Times New Roman" w:hAnsi="Times New Roman"/>
      <w:sz w:val="22"/>
      <w:lang w:eastAsia="en-US"/>
    </w:rPr>
  </w:style>
  <w:style w:type="paragraph" w:styleId="Ttulo">
    <w:name w:val="Title"/>
    <w:basedOn w:val="Normal"/>
    <w:link w:val="TtuloCarter1"/>
    <w:qFormat/>
    <w:rsid w:val="00177A12"/>
    <w:pPr>
      <w:jc w:val="center"/>
    </w:pPr>
    <w:rPr>
      <w:rFonts w:ascii="Arial" w:hAnsi="Arial"/>
      <w:sz w:val="28"/>
      <w:szCs w:val="24"/>
    </w:rPr>
  </w:style>
  <w:style w:type="character" w:customStyle="1" w:styleId="TtuloCarter">
    <w:name w:val="Título Caráter"/>
    <w:basedOn w:val="Tipodeletrapredefinidodopargrafo"/>
    <w:rsid w:val="00177A12"/>
    <w:rPr>
      <w:rFonts w:asciiTheme="majorHAnsi" w:eastAsiaTheme="majorEastAsia" w:hAnsiTheme="majorHAnsi" w:cstheme="majorBidi"/>
      <w:spacing w:val="-10"/>
      <w:kern w:val="28"/>
      <w:sz w:val="56"/>
      <w:szCs w:val="56"/>
      <w:lang w:eastAsia="en-US"/>
    </w:rPr>
  </w:style>
  <w:style w:type="character" w:customStyle="1" w:styleId="TtuloCarter1">
    <w:name w:val="Título Caráter1"/>
    <w:link w:val="Ttulo"/>
    <w:rsid w:val="00177A12"/>
    <w:rPr>
      <w:rFonts w:ascii="Arial" w:hAnsi="Arial"/>
      <w:sz w:val="28"/>
      <w:szCs w:val="24"/>
      <w:lang w:eastAsia="en-US"/>
    </w:rPr>
  </w:style>
  <w:style w:type="paragraph" w:styleId="Corpodetexto2">
    <w:name w:val="Body Text 2"/>
    <w:basedOn w:val="Normal"/>
    <w:link w:val="Corpodetexto2Carter1"/>
    <w:rsid w:val="00177A12"/>
    <w:pPr>
      <w:jc w:val="center"/>
    </w:pPr>
    <w:rPr>
      <w:rFonts w:ascii="Arial" w:hAnsi="Arial"/>
      <w:sz w:val="28"/>
      <w:szCs w:val="24"/>
    </w:rPr>
  </w:style>
  <w:style w:type="character" w:customStyle="1" w:styleId="Corpodetexto2Carter">
    <w:name w:val="Corpo de texto 2 Caráter"/>
    <w:basedOn w:val="Tipodeletrapredefinidodopargrafo"/>
    <w:semiHidden/>
    <w:rsid w:val="00177A12"/>
    <w:rPr>
      <w:rFonts w:ascii="Times New Roman" w:hAnsi="Times New Roman"/>
      <w:sz w:val="22"/>
      <w:lang w:eastAsia="en-US"/>
    </w:rPr>
  </w:style>
  <w:style w:type="character" w:customStyle="1" w:styleId="Corpodetexto2Carter1">
    <w:name w:val="Corpo de texto 2 Caráter1"/>
    <w:link w:val="Corpodetexto2"/>
    <w:rsid w:val="00177A12"/>
    <w:rPr>
      <w:rFonts w:ascii="Arial" w:hAnsi="Arial"/>
      <w:sz w:val="2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a\Desktop\assinaturas\templates\Informa&#231;&#227;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bf97902-0679-4cd6-aa83-1eb2676a4c3a" xsi:nil="true"/>
    <Link xmlns="aea97b05-d91c-4c02-9ef7-23f3e3d45ae8">
      <Url xsi:nil="true"/>
      <Description xsi:nil="true"/>
    </Link>
    <lcf76f155ced4ddcb4097134ff3c332f xmlns="aea97b05-d91c-4c02-9ef7-23f3e3d45ae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E803A55002D2545B59ADFA1A7CDA6F8" ma:contentTypeVersion="16" ma:contentTypeDescription="Create a new document." ma:contentTypeScope="" ma:versionID="bbbbc9269bd6f3045b7c2670fac5dbee">
  <xsd:schema xmlns:xsd="http://www.w3.org/2001/XMLSchema" xmlns:xs="http://www.w3.org/2001/XMLSchema" xmlns:p="http://schemas.microsoft.com/office/2006/metadata/properties" xmlns:ns2="aea97b05-d91c-4c02-9ef7-23f3e3d45ae8" xmlns:ns3="cbf97902-0679-4cd6-aa83-1eb2676a4c3a" targetNamespace="http://schemas.microsoft.com/office/2006/metadata/properties" ma:root="true" ma:fieldsID="cb3af14d1a3727258670c6eb9cc5ddb8" ns2:_="" ns3:_="">
    <xsd:import namespace="aea97b05-d91c-4c02-9ef7-23f3e3d45ae8"/>
    <xsd:import namespace="cbf97902-0679-4cd6-aa83-1eb2676a4c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ink" minOccurs="0"/>
                <xsd:element ref="ns2:MediaServiceObjectDetectorVersions" minOccurs="0"/>
                <xsd:element ref="ns2:MediaServiceDateTaken" minOccurs="0"/>
                <xsd:element ref="ns2:MediaLengthInSecond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a97b05-d91c-4c02-9ef7-23f3e3d45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Link" ma:index="16" nillable="true" ma:displayName="Link" ma:description="hiperligação para a pasta ou ficheiro"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8b32a5-a932-4266-93c6-4f6a6cf0abb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bf97902-0679-4cd6-aa83-1eb2676a4c3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1214080-dfc1-4324-a636-bf2863456cd9}" ma:internalName="TaxCatchAll" ma:showField="CatchAllData" ma:web="cbf97902-0679-4cd6-aa83-1eb2676a4c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159A6B-DBCB-4237-A2AB-D9C120960CC7}">
  <ds:schemaRefs>
    <ds:schemaRef ds:uri="http://schemas.microsoft.com/sharepoint/v3/contenttype/forms"/>
  </ds:schemaRefs>
</ds:datastoreItem>
</file>

<file path=customXml/itemProps2.xml><?xml version="1.0" encoding="utf-8"?>
<ds:datastoreItem xmlns:ds="http://schemas.openxmlformats.org/officeDocument/2006/customXml" ds:itemID="{3E0C30FE-3D7E-40B4-BA41-E6AF26A516CC}">
  <ds:schemaRefs>
    <ds:schemaRef ds:uri="http://schemas.microsoft.com/office/2006/metadata/properties"/>
    <ds:schemaRef ds:uri="http://schemas.microsoft.com/office/infopath/2007/PartnerControls"/>
    <ds:schemaRef ds:uri="cbf97902-0679-4cd6-aa83-1eb2676a4c3a"/>
    <ds:schemaRef ds:uri="aea97b05-d91c-4c02-9ef7-23f3e3d45ae8"/>
  </ds:schemaRefs>
</ds:datastoreItem>
</file>

<file path=customXml/itemProps3.xml><?xml version="1.0" encoding="utf-8"?>
<ds:datastoreItem xmlns:ds="http://schemas.openxmlformats.org/officeDocument/2006/customXml" ds:itemID="{2A83243D-CABF-4EA3-A883-01E0F74176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a97b05-d91c-4c02-9ef7-23f3e3d45ae8"/>
    <ds:schemaRef ds:uri="cbf97902-0679-4cd6-aa83-1eb2676a4c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d5feee8-d350-4d98-b17e-cc33129c7b09}" enabled="1" method="Standard" siteId="{de733142-4523-42e1-a8d4-8e04f78f8d59}" contentBits="0" removed="0"/>
</clbl:labelList>
</file>

<file path=docProps/app.xml><?xml version="1.0" encoding="utf-8"?>
<Properties xmlns="http://schemas.openxmlformats.org/officeDocument/2006/extended-properties" xmlns:vt="http://schemas.openxmlformats.org/officeDocument/2006/docPropsVTypes">
  <Template>Informação.dotx</Template>
  <TotalTime>25</TotalTime>
  <Pages>6</Pages>
  <Words>1056</Words>
  <Characters>5707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Informação DGE</vt:lpstr>
    </vt:vector>
  </TitlesOfParts>
  <Company>Direcção Geral de Geologia e Energia</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Informação DGE</dc:title>
  <dc:creator>José Manuel Sanches (DGEG)</dc:creator>
  <cp:keywords>DGEG modelo - Informação</cp:keywords>
  <cp:lastModifiedBy>Catarina Lopes DSPEE</cp:lastModifiedBy>
  <cp:revision>2</cp:revision>
  <cp:lastPrinted>2021-02-27T10:48:00Z</cp:lastPrinted>
  <dcterms:created xsi:type="dcterms:W3CDTF">2026-07-08T17:47:00Z</dcterms:created>
  <dcterms:modified xsi:type="dcterms:W3CDTF">2026-07-08T17:47:00Z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5feee8-d350-4d98-b17e-cc33129c7b09_Enabled">
    <vt:lpwstr>true</vt:lpwstr>
  </property>
  <property fmtid="{D5CDD505-2E9C-101B-9397-08002B2CF9AE}" pid="3" name="MSIP_Label_ed5feee8-d350-4d98-b17e-cc33129c7b09_SetDate">
    <vt:lpwstr>2021-02-11T10:35:01Z</vt:lpwstr>
  </property>
  <property fmtid="{D5CDD505-2E9C-101B-9397-08002B2CF9AE}" pid="4" name="MSIP_Label_ed5feee8-d350-4d98-b17e-cc33129c7b09_Method">
    <vt:lpwstr>Standard</vt:lpwstr>
  </property>
  <property fmtid="{D5CDD505-2E9C-101B-9397-08002B2CF9AE}" pid="5" name="MSIP_Label_ed5feee8-d350-4d98-b17e-cc33129c7b09_Name">
    <vt:lpwstr>General</vt:lpwstr>
  </property>
  <property fmtid="{D5CDD505-2E9C-101B-9397-08002B2CF9AE}" pid="6" name="MSIP_Label_ed5feee8-d350-4d98-b17e-cc33129c7b09_SiteId">
    <vt:lpwstr>de733142-4523-42e1-a8d4-8e04f78f8d59</vt:lpwstr>
  </property>
  <property fmtid="{D5CDD505-2E9C-101B-9397-08002B2CF9AE}" pid="7" name="MSIP_Label_ed5feee8-d350-4d98-b17e-cc33129c7b09_ActionId">
    <vt:lpwstr>e694e1e8-a9ea-4215-b961-00002b874567</vt:lpwstr>
  </property>
  <property fmtid="{D5CDD505-2E9C-101B-9397-08002B2CF9AE}" pid="8" name="MSIP_Label_ed5feee8-d350-4d98-b17e-cc33129c7b09_ContentBits">
    <vt:lpwstr>0</vt:lpwstr>
  </property>
  <property fmtid="{D5CDD505-2E9C-101B-9397-08002B2CF9AE}" pid="9" name="ContentTypeId">
    <vt:lpwstr>0x0101009E803A55002D2545B59ADFA1A7CDA6F8</vt:lpwstr>
  </property>
  <property fmtid="{D5CDD505-2E9C-101B-9397-08002B2CF9AE}" pid="10" name="MediaServiceImageTags">
    <vt:lpwstr/>
  </property>
</Properties>
</file>